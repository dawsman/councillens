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text" w:horzAnchor="margin" w:tblpY="-8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3A5E94" w14:paraId="67AEB189" w14:textId="77777777" w:rsidTr="002A539D">
        <w:trPr>
          <w:trHeight w:val="10773"/>
        </w:trPr>
        <w:tc>
          <w:tcPr>
            <w:tcW w:w="10466" w:type="dxa"/>
          </w:tcPr>
          <w:p w14:paraId="21A8E6E5" w14:textId="09312219" w:rsidR="003A5E94" w:rsidRPr="00072A64" w:rsidRDefault="00DA144C" w:rsidP="002A539D">
            <w:pPr>
              <w:jc w:val="center"/>
            </w:pPr>
            <w:r>
              <w:rPr>
                <w:noProof/>
              </w:rPr>
              <w:drawing>
                <wp:anchor distT="0" distB="0" distL="114300" distR="114300" simplePos="0" relativeHeight="251893760" behindDoc="0" locked="0" layoutInCell="1" allowOverlap="1" wp14:anchorId="3B0FA489" wp14:editId="5D42FAFC">
                  <wp:simplePos x="0" y="0"/>
                  <wp:positionH relativeFrom="column">
                    <wp:posOffset>-53975</wp:posOffset>
                  </wp:positionH>
                  <wp:positionV relativeFrom="paragraph">
                    <wp:posOffset>230334</wp:posOffset>
                  </wp:positionV>
                  <wp:extent cx="1891635" cy="929468"/>
                  <wp:effectExtent l="0" t="0" r="0" b="0"/>
                  <wp:wrapNone/>
                  <wp:docPr id="586325299" name="Graphic 232">
                    <a:extLst xmlns:a="http://schemas.openxmlformats.org/drawingml/2006/main">
                      <a:ext uri="{FF2B5EF4-FFF2-40B4-BE49-F238E27FC236}">
                        <a16:creationId xmlns:a16="http://schemas.microsoft.com/office/drawing/2014/main" id="{79DD9FF6-20BF-9114-0276-78F93C3AEA9B}"/>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5299" name="Graphic 232">
                            <a:extLst>
                              <a:ext uri="{FF2B5EF4-FFF2-40B4-BE49-F238E27FC236}">
                                <a16:creationId xmlns:a16="http://schemas.microsoft.com/office/drawing/2014/main" id="{79DD9FF6-20BF-9114-0276-78F93C3AEA9B}"/>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91635" cy="92946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84544" behindDoc="1" locked="0" layoutInCell="1" allowOverlap="1" wp14:anchorId="3076A552" wp14:editId="0C868293">
                      <wp:simplePos x="0" y="0"/>
                      <wp:positionH relativeFrom="margin">
                        <wp:posOffset>-480060</wp:posOffset>
                      </wp:positionH>
                      <wp:positionV relativeFrom="page">
                        <wp:posOffset>-72390</wp:posOffset>
                      </wp:positionV>
                      <wp:extent cx="6950691" cy="10174406"/>
                      <wp:effectExtent l="0" t="0" r="3175" b="0"/>
                      <wp:wrapNone/>
                      <wp:docPr id="466137650"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50691" cy="10174406"/>
                              </a:xfrm>
                              <a:prstGeom prst="rect">
                                <a:avLst/>
                              </a:prstGeom>
                              <a:solidFill>
                                <a:srgbClr val="009AA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22EAF" id="Rectangle 3" o:spid="_x0000_s1026" alt="&quot;&quot;" style="position:absolute;margin-left:-37.8pt;margin-top:-5.7pt;width:547.3pt;height:801.15pt;z-index:-2514319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" fillcolor="#009aa4" stroked="f" strokeweight="1pt">
                      <w10:wrap anchorx="margin" anchory="page"/>
                    </v:rect>
                  </w:pict>
                </mc:Fallback>
              </mc:AlternateContent>
            </w:r>
            <w:r w:rsidR="003C5A0B">
              <w:rPr>
                <w:noProof/>
              </w:rPr>
              <mc:AlternateContent>
                <mc:Choice Requires="wpg">
                  <w:drawing>
                    <wp:anchor distT="0" distB="0" distL="114300" distR="114300" simplePos="0" relativeHeight="251886592" behindDoc="0" locked="0" layoutInCell="1" allowOverlap="1" wp14:anchorId="513A926E" wp14:editId="1F4BF09C">
                      <wp:simplePos x="0" y="0"/>
                      <wp:positionH relativeFrom="column">
                        <wp:posOffset>3542030</wp:posOffset>
                      </wp:positionH>
                      <wp:positionV relativeFrom="paragraph">
                        <wp:posOffset>238760</wp:posOffset>
                      </wp:positionV>
                      <wp:extent cx="2761200" cy="1850400"/>
                      <wp:effectExtent l="0" t="76200" r="0" b="73660"/>
                      <wp:wrapNone/>
                      <wp:docPr id="856153597"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21360000">
                                <a:off x="0" y="0"/>
                                <a:ext cx="2761200" cy="1850400"/>
                                <a:chOff x="0" y="0"/>
                                <a:chExt cx="3026987" cy="2027268"/>
                              </a:xfrm>
                            </wpg:grpSpPr>
                            <wps:wsp>
                              <wps:cNvPr id="2140101594" name="Free-form: Shape 2140101594"/>
                              <wps:cNvSpPr/>
                              <wps:spPr>
                                <a:xfrm>
                                  <a:off x="819366" y="922340"/>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EDB42F"/>
                                </a:solidFill>
                                <a:ln w="4555" cap="flat">
                                  <a:noFill/>
                                  <a:prstDash val="solid"/>
                                  <a:miter/>
                                </a:ln>
                              </wps:spPr>
                              <wps:bodyPr rtlCol="0" anchor="ctr"/>
                            </wps:wsp>
                            <wps:wsp>
                              <wps:cNvPr id="835635036" name="Free-form: Shape 835635036"/>
                              <wps:cNvSpPr/>
                              <wps:spPr>
                                <a:xfrm>
                                  <a:off x="0" y="1357733"/>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46" y="519660"/>
                                        <a:pt x="149921" y="669536"/>
                                        <a:pt x="334791" y="669536"/>
                                      </a:cubicBezTo>
                                    </a:path>
                                  </a:pathLst>
                                </a:custGeom>
                                <a:solidFill>
                                  <a:srgbClr val="A71564"/>
                                </a:solidFill>
                                <a:ln w="4555" cap="flat">
                                  <a:noFill/>
                                  <a:prstDash val="solid"/>
                                  <a:miter/>
                                </a:ln>
                              </wps:spPr>
                              <wps:bodyPr rtlCol="0" anchor="ctr"/>
                            </wps:wsp>
                            <wps:wsp>
                              <wps:cNvPr id="2024611789" name="Free-form: Shape 2024611789"/>
                              <wps:cNvSpPr/>
                              <wps:spPr>
                                <a:xfrm>
                                  <a:off x="1623129" y="1170491"/>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33A6B3"/>
                                </a:solidFill>
                                <a:ln w="4555" cap="flat">
                                  <a:noFill/>
                                  <a:prstDash val="solid"/>
                                  <a:miter/>
                                </a:ln>
                              </wps:spPr>
                              <wps:bodyPr rtlCol="0" anchor="ctr"/>
                            </wps:wsp>
                            <wps:wsp>
                              <wps:cNvPr id="789019929" name="Free-form: Shape 789019929"/>
                              <wps:cNvSpPr/>
                              <wps:spPr>
                                <a:xfrm>
                                  <a:off x="366089" y="598819"/>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AA571B"/>
                                </a:solidFill>
                                <a:ln w="4555" cap="flat">
                                  <a:noFill/>
                                  <a:prstDash val="solid"/>
                                  <a:miter/>
                                </a:ln>
                              </wps:spPr>
                              <wps:bodyPr rtlCol="0" anchor="ctr"/>
                            </wps:wsp>
                            <wps:wsp>
                              <wps:cNvPr id="351840417" name="Free-form: Shape 351840417"/>
                              <wps:cNvSpPr/>
                              <wps:spPr>
                                <a:xfrm>
                                  <a:off x="381510" y="1393958"/>
                                  <a:ext cx="932924" cy="352434"/>
                                </a:xfrm>
                                <a:custGeom>
                                  <a:avLst/>
                                  <a:gdLst>
                                    <a:gd name="connsiteX0" fmla="*/ 0 w 932924"/>
                                    <a:gd name="connsiteY0" fmla="*/ 346334 h 352434"/>
                                    <a:gd name="connsiteX1" fmla="*/ 932925 w 932924"/>
                                    <a:gd name="connsiteY1" fmla="*/ 0 h 352434"/>
                                  </a:gdLst>
                                  <a:ahLst/>
                                  <a:cxnLst>
                                    <a:cxn ang="0">
                                      <a:pos x="connsiteX0" y="connsiteY0"/>
                                    </a:cxn>
                                    <a:cxn ang="0">
                                      <a:pos x="connsiteX1" y="connsiteY1"/>
                                    </a:cxn>
                                  </a:cxnLst>
                                  <a:rect l="l" t="t" r="r" b="b"/>
                                  <a:pathLst>
                                    <a:path w="932924" h="352434">
                                      <a:moveTo>
                                        <a:pt x="0" y="346334"/>
                                      </a:moveTo>
                                      <a:cubicBezTo>
                                        <a:pt x="341680" y="383198"/>
                                        <a:pt x="698234" y="251161"/>
                                        <a:pt x="932925" y="0"/>
                                      </a:cubicBezTo>
                                    </a:path>
                                  </a:pathLst>
                                </a:custGeom>
                                <a:noFill/>
                                <a:ln w="5904" cap="flat">
                                  <a:solidFill>
                                    <a:srgbClr val="000000"/>
                                  </a:solidFill>
                                  <a:custDash>
                                    <a:ds d="139725" sp="139725"/>
                                  </a:custDash>
                                  <a:miter/>
                                </a:ln>
                              </wps:spPr>
                              <wps:bodyPr rtlCol="0" anchor="ctr"/>
                            </wps:wsp>
                            <wps:wsp>
                              <wps:cNvPr id="289437452" name="Free-form: Shape 289437452"/>
                              <wps:cNvSpPr/>
                              <wps:spPr>
                                <a:xfrm>
                                  <a:off x="1364530" y="1078923"/>
                                  <a:ext cx="126698" cy="257183"/>
                                </a:xfrm>
                                <a:custGeom>
                                  <a:avLst/>
                                  <a:gdLst>
                                    <a:gd name="connsiteX0" fmla="*/ 0 w 126698"/>
                                    <a:gd name="connsiteY0" fmla="*/ 257184 h 257183"/>
                                    <a:gd name="connsiteX1" fmla="*/ 126699 w 126698"/>
                                    <a:gd name="connsiteY1" fmla="*/ 0 h 257183"/>
                                  </a:gdLst>
                                  <a:ahLst/>
                                  <a:cxnLst>
                                    <a:cxn ang="0">
                                      <a:pos x="connsiteX0" y="connsiteY0"/>
                                    </a:cxn>
                                    <a:cxn ang="0">
                                      <a:pos x="connsiteX1" y="connsiteY1"/>
                                    </a:cxn>
                                  </a:cxnLst>
                                  <a:rect l="l" t="t" r="r" b="b"/>
                                  <a:pathLst>
                                    <a:path w="126698" h="257183">
                                      <a:moveTo>
                                        <a:pt x="0" y="257184"/>
                                      </a:moveTo>
                                      <a:cubicBezTo>
                                        <a:pt x="60635" y="181220"/>
                                        <a:pt x="109544" y="94488"/>
                                        <a:pt x="126699" y="0"/>
                                      </a:cubicBezTo>
                                    </a:path>
                                  </a:pathLst>
                                </a:custGeom>
                                <a:noFill/>
                                <a:ln w="5904" cap="flat">
                                  <a:solidFill>
                                    <a:srgbClr val="000000"/>
                                  </a:solidFill>
                                  <a:custDash>
                                    <a:ds d="138450" sp="138450"/>
                                  </a:custDash>
                                  <a:miter/>
                                </a:ln>
                              </wps:spPr>
                              <wps:bodyPr rtlCol="0" anchor="ctr"/>
                            </wps:wsp>
                            <wps:wsp>
                              <wps:cNvPr id="1265968330" name="Free-form: Shape 1265968330"/>
                              <wps:cNvSpPr/>
                              <wps:spPr>
                                <a:xfrm>
                                  <a:off x="1374933" y="752664"/>
                                  <a:ext cx="122455" cy="250568"/>
                                </a:xfrm>
                                <a:custGeom>
                                  <a:avLst/>
                                  <a:gdLst>
                                    <a:gd name="connsiteX0" fmla="*/ 122456 w 122455"/>
                                    <a:gd name="connsiteY0" fmla="*/ 250568 h 250568"/>
                                    <a:gd name="connsiteX1" fmla="*/ 0 w 122455"/>
                                    <a:gd name="connsiteY1" fmla="*/ 0 h 250568"/>
                                  </a:gdLst>
                                  <a:ahLst/>
                                  <a:cxnLst>
                                    <a:cxn ang="0">
                                      <a:pos x="connsiteX0" y="connsiteY0"/>
                                    </a:cxn>
                                    <a:cxn ang="0">
                                      <a:pos x="connsiteX1" y="connsiteY1"/>
                                    </a:cxn>
                                  </a:cxnLst>
                                  <a:rect l="l" t="t" r="r" b="b"/>
                                  <a:pathLst>
                                    <a:path w="122455" h="250568">
                                      <a:moveTo>
                                        <a:pt x="122456" y="250568"/>
                                      </a:moveTo>
                                      <a:cubicBezTo>
                                        <a:pt x="120083" y="153161"/>
                                        <a:pt x="77789" y="55068"/>
                                        <a:pt x="0" y="0"/>
                                      </a:cubicBezTo>
                                    </a:path>
                                  </a:pathLst>
                                </a:custGeom>
                                <a:noFill/>
                                <a:ln w="5904" cap="flat">
                                  <a:solidFill>
                                    <a:srgbClr val="000000"/>
                                  </a:solidFill>
                                  <a:custDash>
                                    <a:ds d="138075" sp="138075"/>
                                  </a:custDash>
                                  <a:miter/>
                                </a:ln>
                              </wps:spPr>
                              <wps:bodyPr rtlCol="0" anchor="ctr"/>
                            </wps:wsp>
                            <wps:wsp>
                              <wps:cNvPr id="1180017625" name="Free-form: Shape 1180017625"/>
                              <wps:cNvSpPr/>
                              <wps:spPr>
                                <a:xfrm>
                                  <a:off x="1058437" y="712407"/>
                                  <a:ext cx="248697" cy="103172"/>
                                </a:xfrm>
                                <a:custGeom>
                                  <a:avLst/>
                                  <a:gdLst>
                                    <a:gd name="connsiteX0" fmla="*/ 248698 w 248697"/>
                                    <a:gd name="connsiteY0" fmla="*/ 7773 h 103172"/>
                                    <a:gd name="connsiteX1" fmla="*/ 0 w 248697"/>
                                    <a:gd name="connsiteY1" fmla="*/ 103173 h 103172"/>
                                  </a:gdLst>
                                  <a:ahLst/>
                                  <a:cxnLst>
                                    <a:cxn ang="0">
                                      <a:pos x="connsiteX0" y="connsiteY0"/>
                                    </a:cxn>
                                    <a:cxn ang="0">
                                      <a:pos x="connsiteX1" y="connsiteY1"/>
                                    </a:cxn>
                                  </a:cxnLst>
                                  <a:rect l="l" t="t" r="r" b="b"/>
                                  <a:pathLst>
                                    <a:path w="248697" h="103172">
                                      <a:moveTo>
                                        <a:pt x="248698" y="7773"/>
                                      </a:moveTo>
                                      <a:cubicBezTo>
                                        <a:pt x="155579" y="-17549"/>
                                        <a:pt x="43982" y="20228"/>
                                        <a:pt x="0" y="103173"/>
                                      </a:cubicBezTo>
                                    </a:path>
                                  </a:pathLst>
                                </a:custGeom>
                                <a:noFill/>
                                <a:ln w="5904" cap="flat">
                                  <a:solidFill>
                                    <a:srgbClr val="000000"/>
                                  </a:solidFill>
                                  <a:custDash>
                                    <a:ds d="136800" sp="136800"/>
                                  </a:custDash>
                                  <a:miter/>
                                </a:ln>
                              </wps:spPr>
                              <wps:bodyPr rtlCol="0" anchor="ctr"/>
                            </wps:wsp>
                            <wps:wsp>
                              <wps:cNvPr id="202141322" name="Free-form: Shape 202141322"/>
                              <wps:cNvSpPr/>
                              <wps:spPr>
                                <a:xfrm>
                                  <a:off x="1038759" y="887848"/>
                                  <a:ext cx="203772" cy="256271"/>
                                </a:xfrm>
                                <a:custGeom>
                                  <a:avLst/>
                                  <a:gdLst>
                                    <a:gd name="connsiteX0" fmla="*/ 197 w 203772"/>
                                    <a:gd name="connsiteY0" fmla="*/ 0 h 256271"/>
                                    <a:gd name="connsiteX1" fmla="*/ 203772 w 203772"/>
                                    <a:gd name="connsiteY1" fmla="*/ 256271 h 256271"/>
                                  </a:gdLst>
                                  <a:ahLst/>
                                  <a:cxnLst>
                                    <a:cxn ang="0">
                                      <a:pos x="connsiteX0" y="connsiteY0"/>
                                    </a:cxn>
                                    <a:cxn ang="0">
                                      <a:pos x="connsiteX1" y="connsiteY1"/>
                                    </a:cxn>
                                  </a:cxnLst>
                                  <a:rect l="l" t="t" r="r" b="b"/>
                                  <a:pathLst>
                                    <a:path w="203772" h="256271">
                                      <a:moveTo>
                                        <a:pt x="197" y="0"/>
                                      </a:moveTo>
                                      <a:cubicBezTo>
                                        <a:pt x="-5004" y="109909"/>
                                        <a:pt x="93726" y="211514"/>
                                        <a:pt x="203772" y="256271"/>
                                      </a:cubicBezTo>
                                    </a:path>
                                  </a:pathLst>
                                </a:custGeom>
                                <a:noFill/>
                                <a:ln w="5904" cap="flat">
                                  <a:solidFill>
                                    <a:srgbClr val="000000"/>
                                  </a:solidFill>
                                  <a:custDash>
                                    <a:ds d="137100" sp="137100"/>
                                  </a:custDash>
                                  <a:miter/>
                                </a:ln>
                              </wps:spPr>
                              <wps:bodyPr rtlCol="0" anchor="ctr"/>
                            </wps:wsp>
                            <wps:wsp>
                              <wps:cNvPr id="1736878857" name="Free-form: Shape 1736878857"/>
                              <wps:cNvSpPr/>
                              <wps:spPr>
                                <a:xfrm>
                                  <a:off x="1315028" y="893597"/>
                                  <a:ext cx="612186" cy="283893"/>
                                </a:xfrm>
                                <a:custGeom>
                                  <a:avLst/>
                                  <a:gdLst>
                                    <a:gd name="connsiteX0" fmla="*/ 0 w 612186"/>
                                    <a:gd name="connsiteY0" fmla="*/ 272331 h 283893"/>
                                    <a:gd name="connsiteX1" fmla="*/ 612186 w 612186"/>
                                    <a:gd name="connsiteY1" fmla="*/ 0 h 283893"/>
                                  </a:gdLst>
                                  <a:ahLst/>
                                  <a:cxnLst>
                                    <a:cxn ang="0">
                                      <a:pos x="connsiteX0" y="connsiteY0"/>
                                    </a:cxn>
                                    <a:cxn ang="0">
                                      <a:pos x="connsiteX1" y="connsiteY1"/>
                                    </a:cxn>
                                  </a:cxnLst>
                                  <a:rect l="l" t="t" r="r" b="b"/>
                                  <a:pathLst>
                                    <a:path w="612186" h="283893">
                                      <a:moveTo>
                                        <a:pt x="0" y="272331"/>
                                      </a:moveTo>
                                      <a:cubicBezTo>
                                        <a:pt x="232821" y="322199"/>
                                        <a:pt x="493883" y="206952"/>
                                        <a:pt x="612186" y="0"/>
                                      </a:cubicBezTo>
                                    </a:path>
                                  </a:pathLst>
                                </a:custGeom>
                                <a:noFill/>
                                <a:ln w="5904" cap="flat">
                                  <a:solidFill>
                                    <a:srgbClr val="000000"/>
                                  </a:solidFill>
                                  <a:custDash>
                                    <a:ds d="138000" sp="138000"/>
                                  </a:custDash>
                                  <a:miter/>
                                </a:ln>
                              </wps:spPr>
                              <wps:bodyPr rtlCol="0" anchor="ctr"/>
                            </wps:wsp>
                            <wps:wsp>
                              <wps:cNvPr id="1222517031" name="Free-form: Shape 1222517031"/>
                              <wps:cNvSpPr/>
                              <wps:spPr>
                                <a:xfrm>
                                  <a:off x="1953448" y="587869"/>
                                  <a:ext cx="28736" cy="234371"/>
                                </a:xfrm>
                                <a:custGeom>
                                  <a:avLst/>
                                  <a:gdLst>
                                    <a:gd name="connsiteX0" fmla="*/ 6889 w 28736"/>
                                    <a:gd name="connsiteY0" fmla="*/ 234372 h 234371"/>
                                    <a:gd name="connsiteX1" fmla="*/ 0 w 28736"/>
                                    <a:gd name="connsiteY1" fmla="*/ 0 h 234371"/>
                                  </a:gdLst>
                                  <a:ahLst/>
                                  <a:cxnLst>
                                    <a:cxn ang="0">
                                      <a:pos x="connsiteX0" y="connsiteY0"/>
                                    </a:cxn>
                                    <a:cxn ang="0">
                                      <a:pos x="connsiteX1" y="connsiteY1"/>
                                    </a:cxn>
                                  </a:cxnLst>
                                  <a:rect l="l" t="t" r="r" b="b"/>
                                  <a:pathLst>
                                    <a:path w="28736" h="234371">
                                      <a:moveTo>
                                        <a:pt x="6889" y="234372"/>
                                      </a:moveTo>
                                      <a:cubicBezTo>
                                        <a:pt x="34629" y="156446"/>
                                        <a:pt x="39693" y="67980"/>
                                        <a:pt x="0" y="0"/>
                                      </a:cubicBezTo>
                                    </a:path>
                                  </a:pathLst>
                                </a:custGeom>
                                <a:noFill/>
                                <a:ln w="5904" cap="flat">
                                  <a:solidFill>
                                    <a:srgbClr val="000000"/>
                                  </a:solidFill>
                                  <a:custDash>
                                    <a:ds d="146475" sp="146475"/>
                                  </a:custDash>
                                  <a:miter/>
                                </a:ln>
                              </wps:spPr>
                              <wps:bodyPr rtlCol="0" anchor="ctr"/>
                            </wps:wsp>
                            <wps:wsp>
                              <wps:cNvPr id="1283121191" name="Free-form: Shape 1283121191"/>
                              <wps:cNvSpPr/>
                              <wps:spPr>
                                <a:xfrm>
                                  <a:off x="1692432" y="511485"/>
                                  <a:ext cx="206404" cy="66848"/>
                                </a:xfrm>
                                <a:custGeom>
                                  <a:avLst/>
                                  <a:gdLst>
                                    <a:gd name="connsiteX0" fmla="*/ 206404 w 206404"/>
                                    <a:gd name="connsiteY0" fmla="*/ 20495 h 66848"/>
                                    <a:gd name="connsiteX1" fmla="*/ 0 w 206404"/>
                                    <a:gd name="connsiteY1" fmla="*/ 66849 h 66848"/>
                                  </a:gdLst>
                                  <a:ahLst/>
                                  <a:cxnLst>
                                    <a:cxn ang="0">
                                      <a:pos x="connsiteX0" y="connsiteY0"/>
                                    </a:cxn>
                                    <a:cxn ang="0">
                                      <a:pos x="connsiteX1" y="connsiteY1"/>
                                    </a:cxn>
                                  </a:cxnLst>
                                  <a:rect l="l" t="t" r="r" b="b"/>
                                  <a:pathLst>
                                    <a:path w="206404" h="66848">
                                      <a:moveTo>
                                        <a:pt x="206404" y="20495"/>
                                      </a:moveTo>
                                      <a:cubicBezTo>
                                        <a:pt x="136417" y="-18833"/>
                                        <a:pt x="31390" y="-584"/>
                                        <a:pt x="0" y="66849"/>
                                      </a:cubicBezTo>
                                    </a:path>
                                  </a:pathLst>
                                </a:custGeom>
                                <a:noFill/>
                                <a:ln w="5904" cap="flat">
                                  <a:solidFill>
                                    <a:srgbClr val="000000"/>
                                  </a:solidFill>
                                  <a:custDash>
                                    <a:ds d="141825" sp="141825"/>
                                  </a:custDash>
                                  <a:miter/>
                                </a:ln>
                              </wps:spPr>
                              <wps:bodyPr rtlCol="0" anchor="ctr"/>
                            </wps:wsp>
                            <wps:wsp>
                              <wps:cNvPr id="1784134638" name="Free-form: Shape 1784134638"/>
                              <wps:cNvSpPr/>
                              <wps:spPr>
                                <a:xfrm>
                                  <a:off x="1689284" y="656716"/>
                                  <a:ext cx="73637" cy="84359"/>
                                </a:xfrm>
                                <a:custGeom>
                                  <a:avLst/>
                                  <a:gdLst>
                                    <a:gd name="connsiteX0" fmla="*/ 0 w 73637"/>
                                    <a:gd name="connsiteY0" fmla="*/ 0 h 84359"/>
                                    <a:gd name="connsiteX1" fmla="*/ 73637 w 73637"/>
                                    <a:gd name="connsiteY1" fmla="*/ 84359 h 84359"/>
                                  </a:gdLst>
                                  <a:ahLst/>
                                  <a:cxnLst>
                                    <a:cxn ang="0">
                                      <a:pos x="connsiteX0" y="connsiteY0"/>
                                    </a:cxn>
                                    <a:cxn ang="0">
                                      <a:pos x="connsiteX1" y="connsiteY1"/>
                                    </a:cxn>
                                  </a:cxnLst>
                                  <a:rect l="l" t="t" r="r" b="b"/>
                                  <a:pathLst>
                                    <a:path w="73637" h="84359">
                                      <a:moveTo>
                                        <a:pt x="0" y="0"/>
                                      </a:moveTo>
                                      <a:cubicBezTo>
                                        <a:pt x="11771" y="35176"/>
                                        <a:pt x="39739" y="65699"/>
                                        <a:pt x="73637" y="84359"/>
                                      </a:cubicBezTo>
                                    </a:path>
                                  </a:pathLst>
                                </a:custGeom>
                                <a:noFill/>
                                <a:ln w="5904" cap="flat">
                                  <a:solidFill>
                                    <a:srgbClr val="000000"/>
                                  </a:solidFill>
                                  <a:custDash>
                                    <a:ds d="148575" sp="148575"/>
                                  </a:custDash>
                                  <a:miter/>
                                </a:ln>
                              </wps:spPr>
                              <wps:bodyPr rtlCol="0" anchor="ctr"/>
                            </wps:wsp>
                            <wps:wsp>
                              <wps:cNvPr id="1046312219" name="Free-form: Shape 1046312219"/>
                              <wps:cNvSpPr/>
                              <wps:spPr>
                                <a:xfrm>
                                  <a:off x="1841349" y="750291"/>
                                  <a:ext cx="113832" cy="13459"/>
                                </a:xfrm>
                                <a:custGeom>
                                  <a:avLst/>
                                  <a:gdLst>
                                    <a:gd name="connsiteX0" fmla="*/ 0 w 113832"/>
                                    <a:gd name="connsiteY0" fmla="*/ 12729 h 13459"/>
                                    <a:gd name="connsiteX1" fmla="*/ 113833 w 113832"/>
                                    <a:gd name="connsiteY1" fmla="*/ 0 h 13459"/>
                                  </a:gdLst>
                                  <a:ahLst/>
                                  <a:cxnLst>
                                    <a:cxn ang="0">
                                      <a:pos x="connsiteX0" y="connsiteY0"/>
                                    </a:cxn>
                                    <a:cxn ang="0">
                                      <a:pos x="connsiteX1" y="connsiteY1"/>
                                    </a:cxn>
                                  </a:cxnLst>
                                  <a:rect l="l" t="t" r="r" b="b"/>
                                  <a:pathLst>
                                    <a:path w="113832" h="13459">
                                      <a:moveTo>
                                        <a:pt x="0" y="12729"/>
                                      </a:moveTo>
                                      <a:cubicBezTo>
                                        <a:pt x="37777" y="15603"/>
                                        <a:pt x="76421" y="9718"/>
                                        <a:pt x="113833" y="0"/>
                                      </a:cubicBezTo>
                                    </a:path>
                                  </a:pathLst>
                                </a:custGeom>
                                <a:noFill/>
                                <a:ln w="5904" cap="flat">
                                  <a:solidFill>
                                    <a:srgbClr val="000000"/>
                                  </a:solidFill>
                                  <a:custDash>
                                    <a:ds d="149325" sp="149325"/>
                                  </a:custDash>
                                  <a:miter/>
                                </a:ln>
                              </wps:spPr>
                              <wps:bodyPr rtlCol="0" anchor="ctr"/>
                            </wps:wsp>
                            <wps:wsp>
                              <wps:cNvPr id="1602964449" name="Free-form: Shape 1602964449"/>
                              <wps:cNvSpPr/>
                              <wps:spPr>
                                <a:xfrm>
                                  <a:off x="2030416" y="436716"/>
                                  <a:ext cx="274156" cy="288984"/>
                                </a:xfrm>
                                <a:custGeom>
                                  <a:avLst/>
                                  <a:gdLst>
                                    <a:gd name="connsiteX0" fmla="*/ 0 w 274156"/>
                                    <a:gd name="connsiteY0" fmla="*/ 288984 h 288984"/>
                                    <a:gd name="connsiteX1" fmla="*/ 274156 w 274156"/>
                                    <a:gd name="connsiteY1" fmla="*/ 0 h 288984"/>
                                  </a:gdLst>
                                  <a:ahLst/>
                                  <a:cxnLst>
                                    <a:cxn ang="0">
                                      <a:pos x="connsiteX0" y="connsiteY0"/>
                                    </a:cxn>
                                    <a:cxn ang="0">
                                      <a:pos x="connsiteX1" y="connsiteY1"/>
                                    </a:cxn>
                                  </a:cxnLst>
                                  <a:rect l="l" t="t" r="r" b="b"/>
                                  <a:pathLst>
                                    <a:path w="274156" h="288984">
                                      <a:moveTo>
                                        <a:pt x="0" y="288984"/>
                                      </a:moveTo>
                                      <a:cubicBezTo>
                                        <a:pt x="132356" y="236334"/>
                                        <a:pt x="255587" y="134683"/>
                                        <a:pt x="274156" y="0"/>
                                      </a:cubicBezTo>
                                    </a:path>
                                  </a:pathLst>
                                </a:custGeom>
                                <a:noFill/>
                                <a:ln w="5904" cap="flat">
                                  <a:solidFill>
                                    <a:srgbClr val="000000"/>
                                  </a:solidFill>
                                  <a:custDash>
                                    <a:ds d="140175" sp="140175"/>
                                  </a:custDash>
                                  <a:miter/>
                                </a:ln>
                              </wps:spPr>
                              <wps:bodyPr rtlCol="0" anchor="ctr"/>
                            </wps:wsp>
                            <wps:wsp>
                              <wps:cNvPr id="916808461" name="Free-form: Shape 916808461"/>
                              <wps:cNvSpPr/>
                              <wps:spPr>
                                <a:xfrm>
                                  <a:off x="335749" y="405965"/>
                                  <a:ext cx="1971196" cy="1330585"/>
                                </a:xfrm>
                                <a:custGeom>
                                  <a:avLst/>
                                  <a:gdLst>
                                    <a:gd name="connsiteX0" fmla="*/ 1970466 w 1971196"/>
                                    <a:gd name="connsiteY0" fmla="*/ 15421 h 1330585"/>
                                    <a:gd name="connsiteX1" fmla="*/ 1971196 w 1971196"/>
                                    <a:gd name="connsiteY1" fmla="*/ 0 h 1330585"/>
                                    <a:gd name="connsiteX2" fmla="*/ 1635310 w 1971196"/>
                                    <a:gd name="connsiteY2" fmla="*/ 339992 h 1330585"/>
                                    <a:gd name="connsiteX3" fmla="*/ 1651051 w 1971196"/>
                                    <a:gd name="connsiteY3" fmla="*/ 335247 h 1330585"/>
                                    <a:gd name="connsiteX4" fmla="*/ 1665742 w 1971196"/>
                                    <a:gd name="connsiteY4" fmla="*/ 330457 h 1330585"/>
                                    <a:gd name="connsiteX5" fmla="*/ 1441864 w 1971196"/>
                                    <a:gd name="connsiteY5" fmla="*/ 342273 h 1330585"/>
                                    <a:gd name="connsiteX6" fmla="*/ 1457193 w 1971196"/>
                                    <a:gd name="connsiteY6" fmla="*/ 347976 h 1330585"/>
                                    <a:gd name="connsiteX7" fmla="*/ 1473071 w 1971196"/>
                                    <a:gd name="connsiteY7" fmla="*/ 352219 h 1330585"/>
                                    <a:gd name="connsiteX8" fmla="*/ 1351299 w 1971196"/>
                                    <a:gd name="connsiteY8" fmla="*/ 187014 h 1330585"/>
                                    <a:gd name="connsiteX9" fmla="*/ 1348288 w 1971196"/>
                                    <a:gd name="connsiteY9" fmla="*/ 202344 h 1330585"/>
                                    <a:gd name="connsiteX10" fmla="*/ 1347650 w 1971196"/>
                                    <a:gd name="connsiteY10" fmla="*/ 218677 h 1330585"/>
                                    <a:gd name="connsiteX11" fmla="*/ 1608985 w 1971196"/>
                                    <a:gd name="connsiteY11" fmla="*/ 168308 h 1330585"/>
                                    <a:gd name="connsiteX12" fmla="*/ 1599130 w 1971196"/>
                                    <a:gd name="connsiteY12" fmla="*/ 155533 h 1330585"/>
                                    <a:gd name="connsiteX13" fmla="*/ 1588317 w 1971196"/>
                                    <a:gd name="connsiteY13" fmla="*/ 144264 h 1330585"/>
                                    <a:gd name="connsiteX14" fmla="*/ 1598811 w 1971196"/>
                                    <a:gd name="connsiteY14" fmla="*/ 474310 h 1330585"/>
                                    <a:gd name="connsiteX15" fmla="*/ 1605746 w 1971196"/>
                                    <a:gd name="connsiteY15" fmla="*/ 460805 h 1330585"/>
                                    <a:gd name="connsiteX16" fmla="*/ 1612590 w 1971196"/>
                                    <a:gd name="connsiteY16" fmla="*/ 446205 h 1330585"/>
                                    <a:gd name="connsiteX17" fmla="*/ 920880 w 1971196"/>
                                    <a:gd name="connsiteY17" fmla="*/ 743584 h 1330585"/>
                                    <a:gd name="connsiteX18" fmla="*/ 935206 w 1971196"/>
                                    <a:gd name="connsiteY18" fmla="*/ 748420 h 1330585"/>
                                    <a:gd name="connsiteX19" fmla="*/ 949806 w 1971196"/>
                                    <a:gd name="connsiteY19" fmla="*/ 752709 h 1330585"/>
                                    <a:gd name="connsiteX20" fmla="*/ 716255 w 1971196"/>
                                    <a:gd name="connsiteY20" fmla="*/ 423256 h 1330585"/>
                                    <a:gd name="connsiteX21" fmla="*/ 711145 w 1971196"/>
                                    <a:gd name="connsiteY21" fmla="*/ 437445 h 1330585"/>
                                    <a:gd name="connsiteX22" fmla="*/ 707222 w 1971196"/>
                                    <a:gd name="connsiteY22" fmla="*/ 452000 h 1330585"/>
                                    <a:gd name="connsiteX23" fmla="*/ 1026500 w 1971196"/>
                                    <a:gd name="connsiteY23" fmla="*/ 338349 h 1330585"/>
                                    <a:gd name="connsiteX24" fmla="*/ 1013315 w 1971196"/>
                                    <a:gd name="connsiteY24" fmla="*/ 330776 h 1330585"/>
                                    <a:gd name="connsiteX25" fmla="*/ 999764 w 1971196"/>
                                    <a:gd name="connsiteY25" fmla="*/ 324206 h 1330585"/>
                                    <a:gd name="connsiteX26" fmla="*/ 1157898 w 1971196"/>
                                    <a:gd name="connsiteY26" fmla="*/ 657947 h 1330585"/>
                                    <a:gd name="connsiteX27" fmla="*/ 1159814 w 1971196"/>
                                    <a:gd name="connsiteY27" fmla="*/ 642846 h 1330585"/>
                                    <a:gd name="connsiteX28" fmla="*/ 1161092 w 1971196"/>
                                    <a:gd name="connsiteY28" fmla="*/ 627699 h 1330585"/>
                                    <a:gd name="connsiteX29" fmla="*/ 989134 w 1971196"/>
                                    <a:gd name="connsiteY29" fmla="*/ 976678 h 1330585"/>
                                    <a:gd name="connsiteX30" fmla="*/ 999354 w 1971196"/>
                                    <a:gd name="connsiteY30" fmla="*/ 965181 h 1330585"/>
                                    <a:gd name="connsiteX31" fmla="*/ 1009300 w 1971196"/>
                                    <a:gd name="connsiteY31" fmla="*/ 953638 h 1330585"/>
                                    <a:gd name="connsiteX32" fmla="*/ 0 w 1971196"/>
                                    <a:gd name="connsiteY32" fmla="*/ 1328350 h 1330585"/>
                                    <a:gd name="connsiteX33" fmla="*/ 15193 w 1971196"/>
                                    <a:gd name="connsiteY33" fmla="*/ 1330586 h 1330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1971196" h="1330585">
                                      <a:moveTo>
                                        <a:pt x="1970466" y="15421"/>
                                      </a:moveTo>
                                      <a:cubicBezTo>
                                        <a:pt x="1970877" y="10311"/>
                                        <a:pt x="1971105" y="5201"/>
                                        <a:pt x="1971196" y="0"/>
                                      </a:cubicBezTo>
                                      <a:moveTo>
                                        <a:pt x="1635310" y="339992"/>
                                      </a:moveTo>
                                      <a:cubicBezTo>
                                        <a:pt x="1640557" y="338486"/>
                                        <a:pt x="1645850" y="336890"/>
                                        <a:pt x="1651051" y="335247"/>
                                      </a:cubicBezTo>
                                      <a:cubicBezTo>
                                        <a:pt x="1655978" y="333696"/>
                                        <a:pt x="1660860" y="332099"/>
                                        <a:pt x="1665742" y="330457"/>
                                      </a:cubicBezTo>
                                      <a:moveTo>
                                        <a:pt x="1441864" y="342273"/>
                                      </a:moveTo>
                                      <a:cubicBezTo>
                                        <a:pt x="1446882" y="344418"/>
                                        <a:pt x="1452038" y="346334"/>
                                        <a:pt x="1457193" y="347976"/>
                                      </a:cubicBezTo>
                                      <a:cubicBezTo>
                                        <a:pt x="1462440" y="349619"/>
                                        <a:pt x="1467733" y="351033"/>
                                        <a:pt x="1473071" y="352219"/>
                                      </a:cubicBezTo>
                                      <a:moveTo>
                                        <a:pt x="1351299" y="187014"/>
                                      </a:moveTo>
                                      <a:cubicBezTo>
                                        <a:pt x="1349931" y="191896"/>
                                        <a:pt x="1348927" y="197006"/>
                                        <a:pt x="1348288" y="202344"/>
                                      </a:cubicBezTo>
                                      <a:cubicBezTo>
                                        <a:pt x="1347650" y="207818"/>
                                        <a:pt x="1347467" y="213248"/>
                                        <a:pt x="1347650" y="218677"/>
                                      </a:cubicBezTo>
                                      <a:moveTo>
                                        <a:pt x="1608985" y="168308"/>
                                      </a:moveTo>
                                      <a:cubicBezTo>
                                        <a:pt x="1605928" y="163928"/>
                                        <a:pt x="1602643" y="159685"/>
                                        <a:pt x="1599130" y="155533"/>
                                      </a:cubicBezTo>
                                      <a:cubicBezTo>
                                        <a:pt x="1595754" y="151518"/>
                                        <a:pt x="1592150" y="147777"/>
                                        <a:pt x="1588317" y="144264"/>
                                      </a:cubicBezTo>
                                      <a:moveTo>
                                        <a:pt x="1598811" y="474310"/>
                                      </a:moveTo>
                                      <a:cubicBezTo>
                                        <a:pt x="1601184" y="469839"/>
                                        <a:pt x="1603510" y="465322"/>
                                        <a:pt x="1605746" y="460805"/>
                                      </a:cubicBezTo>
                                      <a:cubicBezTo>
                                        <a:pt x="1608118" y="456014"/>
                                        <a:pt x="1610400" y="451133"/>
                                        <a:pt x="1612590" y="446205"/>
                                      </a:cubicBezTo>
                                      <a:moveTo>
                                        <a:pt x="920880" y="743584"/>
                                      </a:moveTo>
                                      <a:cubicBezTo>
                                        <a:pt x="925671" y="745272"/>
                                        <a:pt x="930416" y="746869"/>
                                        <a:pt x="935206" y="748420"/>
                                      </a:cubicBezTo>
                                      <a:cubicBezTo>
                                        <a:pt x="940042" y="749926"/>
                                        <a:pt x="944924" y="751340"/>
                                        <a:pt x="949806" y="752709"/>
                                      </a:cubicBezTo>
                                      <a:moveTo>
                                        <a:pt x="716255" y="423256"/>
                                      </a:moveTo>
                                      <a:cubicBezTo>
                                        <a:pt x="714339" y="427864"/>
                                        <a:pt x="712605" y="432609"/>
                                        <a:pt x="711145" y="437445"/>
                                      </a:cubicBezTo>
                                      <a:cubicBezTo>
                                        <a:pt x="709594" y="442282"/>
                                        <a:pt x="708317" y="447163"/>
                                        <a:pt x="707222" y="452000"/>
                                      </a:cubicBezTo>
                                      <a:moveTo>
                                        <a:pt x="1026500" y="338349"/>
                                      </a:moveTo>
                                      <a:cubicBezTo>
                                        <a:pt x="1022212" y="335703"/>
                                        <a:pt x="1017832" y="333148"/>
                                        <a:pt x="1013315" y="330776"/>
                                      </a:cubicBezTo>
                                      <a:cubicBezTo>
                                        <a:pt x="1008889" y="328403"/>
                                        <a:pt x="1004372" y="326213"/>
                                        <a:pt x="999764" y="324206"/>
                                      </a:cubicBezTo>
                                      <a:moveTo>
                                        <a:pt x="1157898" y="657947"/>
                                      </a:moveTo>
                                      <a:cubicBezTo>
                                        <a:pt x="1158628" y="652929"/>
                                        <a:pt x="1159267" y="647910"/>
                                        <a:pt x="1159814" y="642846"/>
                                      </a:cubicBezTo>
                                      <a:cubicBezTo>
                                        <a:pt x="1160362" y="637782"/>
                                        <a:pt x="1160773" y="632763"/>
                                        <a:pt x="1161092" y="627699"/>
                                      </a:cubicBezTo>
                                      <a:moveTo>
                                        <a:pt x="989134" y="976678"/>
                                      </a:moveTo>
                                      <a:cubicBezTo>
                                        <a:pt x="992556" y="972892"/>
                                        <a:pt x="995978" y="969059"/>
                                        <a:pt x="999354" y="965181"/>
                                      </a:cubicBezTo>
                                      <a:cubicBezTo>
                                        <a:pt x="1002684" y="961349"/>
                                        <a:pt x="1006015" y="957516"/>
                                        <a:pt x="1009300" y="953638"/>
                                      </a:cubicBezTo>
                                      <a:moveTo>
                                        <a:pt x="0" y="1328350"/>
                                      </a:moveTo>
                                      <a:cubicBezTo>
                                        <a:pt x="5064" y="1329126"/>
                                        <a:pt x="10129" y="1329856"/>
                                        <a:pt x="15193" y="1330586"/>
                                      </a:cubicBezTo>
                                    </a:path>
                                  </a:pathLst>
                                </a:custGeom>
                                <a:noFill/>
                                <a:ln w="5904" cap="flat">
                                  <a:solidFill>
                                    <a:srgbClr val="000000"/>
                                  </a:solidFill>
                                  <a:prstDash val="solid"/>
                                  <a:miter/>
                                </a:ln>
                              </wps:spPr>
                              <wps:bodyPr rtlCol="0" anchor="ctr"/>
                            </wps:wsp>
                            <wps:wsp>
                              <wps:cNvPr id="1503382338" name="Free-form: Shape 1503382338"/>
                              <wps:cNvSpPr/>
                              <wps:spPr>
                                <a:xfrm>
                                  <a:off x="2357406" y="0"/>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2E5598"/>
                                </a:solidFill>
                                <a:ln w="4555" cap="flat">
                                  <a:noFill/>
                                  <a:prstDash val="solid"/>
                                  <a:miter/>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3587A6D2" id="Graphic 17" o:spid="_x0000_s1026" alt="&quot;&quot;" style="position:absolute;margin-left:278.9pt;margin-top:18.8pt;width:217.4pt;height:145.7pt;rotation:-4;z-index:251886592;mso-width-relative:margin;mso-height-relative:margin" coordsize="30269,20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">
                      <v:shape id="Free-form: Shape 2140101594" o:spid="_x0000_s1027" style="position:absolute;left:8193;top:9223;width:6696;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" path="m334791,669536v184915,,334791,-149876,334791,-334791c669582,149876,519706,,334791,,149876,,,149876,,334745,,519660,149876,669536,334791,669536e" fillcolor="#edb42f" stroked="f" strokeweight=".1265mm">
                        <v:stroke joinstyle="miter"/>
                        <v:path arrowok="t" o:connecttype="custom" o:connectlocs="334791,669536;669582,334745;334791,0;0,334745;334791,669536" o:connectangles="0,0,0,0,0"/>
                      </v:shape>
                      <v:shape id="Free-form: Shape 835635036" o:spid="_x0000_s1028" style="position:absolute;top:13577;width:6695;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" path="m334791,669536v184915,,334791,-149876,334791,-334791c669582,149876,519706,,334791,,149876,,,149876,,334745,46,519660,149921,669536,334791,669536e" fillcolor="#a71564" stroked="f" strokeweight=".1265mm">
                        <v:stroke joinstyle="miter"/>
                        <v:path arrowok="t" o:connecttype="custom" o:connectlocs="334791,669536;669582,334745;334791,0;0,334745;334791,669536" o:connectangles="0,0,0,0,0"/>
                      </v:shape>
                      <v:shape id="Free-form: Shape 2024611789" o:spid="_x0000_s1029" style="position:absolute;left:16231;top:11704;width:6696;height:6696;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" path="m334791,669536v184915,,334791,-149876,334791,-334791c669582,149876,519706,,334791,,149876,,,149876,,334745,,519660,149876,669536,334791,669536e" fillcolor="#33a6b3" stroked="f" strokeweight=".1265mm">
                        <v:stroke joinstyle="miter"/>
                        <v:path arrowok="t" o:connecttype="custom" o:connectlocs="334791,669536;669582,334745;334791,0;0,334745;334791,669536" o:connectangles="0,0,0,0,0"/>
                      </v:shape>
                      <v:shape id="Free-form: Shape 789019929" o:spid="_x0000_s1030" style="position:absolute;left:3660;top:5988;width:6696;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" path="m334791,669536v184915,,334791,-149876,334791,-334791c669582,149876,519706,,334791,,149876,,,149876,,334745,,519660,149876,669536,334791,669536e" fillcolor="#aa571b" stroked="f" strokeweight=".1265mm">
                        <v:stroke joinstyle="miter"/>
                        <v:path arrowok="t" o:connecttype="custom" o:connectlocs="334791,669536;669582,334745;334791,0;0,334745;334791,669536" o:connectangles="0,0,0,0,0"/>
                      </v:shape>
                      <v:shape id="Free-form: Shape 351840417" o:spid="_x0000_s1031" style="position:absolute;left:3815;top:13939;width:9329;height:3524;visibility:visible;mso-wrap-style:square;v-text-anchor:middle" coordsize="932924,35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" path="m,346334c341680,383198,698234,251161,932925,e" filled="f" strokeweight=".164mm">
                        <v:stroke joinstyle="miter"/>
                        <v:path arrowok="t" o:connecttype="custom" o:connectlocs="0,346334;932925,0" o:connectangles="0,0"/>
                      </v:shape>
                      <v:shape id="Free-form: Shape 289437452" o:spid="_x0000_s1032" style="position:absolute;left:13645;top:10789;width:1267;height:2572;visibility:visible;mso-wrap-style:square;v-text-anchor:middle" coordsize="126698,25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" path="m,257184c60635,181220,109544,94488,126699,e" filled="f" strokeweight=".164mm">
                        <v:stroke joinstyle="miter"/>
                        <v:path arrowok="t" o:connecttype="custom" o:connectlocs="0,257184;126699,0" o:connectangles="0,0"/>
                      </v:shape>
                      <v:shape id="Free-form: Shape 1265968330" o:spid="_x0000_s1033" style="position:absolute;left:13749;top:7526;width:1224;height:2506;visibility:visible;mso-wrap-style:square;v-text-anchor:middle" coordsize="122455,250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" path="m122456,250568c120083,153161,77789,55068,,e" filled="f" strokeweight=".164mm">
                        <v:stroke joinstyle="miter"/>
                        <v:path arrowok="t" o:connecttype="custom" o:connectlocs="122456,250568;0,0" o:connectangles="0,0"/>
                      </v:shape>
                      <v:shape id="Free-form: Shape 1180017625" o:spid="_x0000_s1034" style="position:absolute;left:10584;top:7124;width:2487;height:1031;visibility:visible;mso-wrap-style:square;v-text-anchor:middle" coordsize="248697,10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" path="m248698,7773c155579,-17549,43982,20228,,103173e" filled="f" strokeweight=".164mm">
                        <v:stroke joinstyle="miter"/>
                        <v:path arrowok="t" o:connecttype="custom" o:connectlocs="248698,7773;0,103173" o:connectangles="0,0"/>
                      </v:shape>
                      <v:shape id="Free-form: Shape 202141322" o:spid="_x0000_s1035" style="position:absolute;left:10387;top:8878;width:2038;height:2563;visibility:visible;mso-wrap-style:square;v-text-anchor:middle" coordsize="203772,25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" path="m197,c-5004,109909,93726,211514,203772,256271e" filled="f" strokeweight=".164mm">
                        <v:stroke joinstyle="miter"/>
                        <v:path arrowok="t" o:connecttype="custom" o:connectlocs="197,0;203772,256271" o:connectangles="0,0"/>
                      </v:shape>
                      <v:shape id="Free-form: Shape 1736878857" o:spid="_x0000_s1036" style="position:absolute;left:13150;top:8935;width:6122;height:2839;visibility:visible;mso-wrap-style:square;v-text-anchor:middle" coordsize="612186,28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" path="m,272331c232821,322199,493883,206952,612186,e" filled="f" strokeweight=".164mm">
                        <v:stroke joinstyle="miter"/>
                        <v:path arrowok="t" o:connecttype="custom" o:connectlocs="0,272331;612186,0" o:connectangles="0,0"/>
                      </v:shape>
                      <v:shape id="Free-form: Shape 1222517031" o:spid="_x0000_s1037" style="position:absolute;left:19534;top:5878;width:287;height:2344;visibility:visible;mso-wrap-style:square;v-text-anchor:middle" coordsize="28736,234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" path="m6889,234372c34629,156446,39693,67980,,e" filled="f" strokeweight=".164mm">
                        <v:stroke joinstyle="miter"/>
                        <v:path arrowok="t" o:connecttype="custom" o:connectlocs="6889,234372;0,0" o:connectangles="0,0"/>
                      </v:shape>
                      <v:shape id="Free-form: Shape 1283121191" o:spid="_x0000_s1038" style="position:absolute;left:16924;top:5114;width:2064;height:669;visibility:visible;mso-wrap-style:square;v-text-anchor:middle" coordsize="206404,66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" path="m206404,20495c136417,-18833,31390,-584,,66849e" filled="f" strokeweight=".164mm">
                        <v:stroke joinstyle="miter"/>
                        <v:path arrowok="t" o:connecttype="custom" o:connectlocs="206404,20495;0,66849" o:connectangles="0,0"/>
                      </v:shape>
                      <v:shape id="Free-form: Shape 1784134638" o:spid="_x0000_s1039" style="position:absolute;left:16892;top:6567;width:737;height:843;visibility:visible;mso-wrap-style:square;v-text-anchor:middle" coordsize="73637,84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" path="m,c11771,35176,39739,65699,73637,84359e" filled="f" strokeweight=".164mm">
                        <v:stroke joinstyle="miter"/>
                        <v:path arrowok="t" o:connecttype="custom" o:connectlocs="0,0;73637,84359" o:connectangles="0,0"/>
                      </v:shape>
                      <v:shape id="Free-form: Shape 1046312219" o:spid="_x0000_s1040" style="position:absolute;left:18413;top:7502;width:1138;height:135;visibility:visible;mso-wrap-style:square;v-text-anchor:middle" coordsize="113832,1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" path="m,12729c37777,15603,76421,9718,113833,e" filled="f" strokeweight=".164mm">
                        <v:stroke joinstyle="miter"/>
                        <v:path arrowok="t" o:connecttype="custom" o:connectlocs="0,12729;113833,0" o:connectangles="0,0"/>
                      </v:shape>
                      <v:shape id="Free-form: Shape 1602964449" o:spid="_x0000_s1041" style="position:absolute;left:20304;top:4367;width:2741;height:2890;visibility:visible;mso-wrap-style:square;v-text-anchor:middle" coordsize="274156,28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" path="m,288984c132356,236334,255587,134683,274156,e" filled="f" strokeweight=".164mm">
                        <v:stroke joinstyle="miter"/>
                        <v:path arrowok="t" o:connecttype="custom" o:connectlocs="0,288984;274156,0" o:connectangles="0,0"/>
                      </v:shape>
                      <v:shape id="Free-form: Shape 916808461" o:spid="_x0000_s1042" style="position:absolute;left:3357;top:4059;width:19712;height:13306;visibility:visible;mso-wrap-style:square;v-text-anchor:middle" coordsize="1971196,133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" path="m1970466,15421v411,-5110,639,-10220,730,-15421m1635310,339992v5247,-1506,10540,-3102,15741,-4745c1655978,333696,1660860,332099,1665742,330457t-223878,11816c1446882,344418,1452038,346334,1457193,347976v5247,1643,10540,3057,15878,4243m1351299,187014v-1368,4882,-2372,9992,-3011,15330c1347650,207818,1347467,213248,1347650,218677t261335,-50369c1605928,163928,1602643,159685,1599130,155533v-3376,-4015,-6980,-7756,-10813,-11269m1598811,474310v2373,-4471,4699,-8988,6935,-13505c1608118,456014,1610400,451133,1612590,446205m920880,743584v4791,1688,9536,3285,14326,4836c940042,749926,944924,751340,949806,752709m716255,423256v-1916,4608,-3650,9353,-5110,14189c709594,442282,708317,447163,707222,452000m1026500,338349v-4288,-2646,-8668,-5201,-13185,-7573c1008889,328403,1004372,326213,999764,324206t158134,333741c1158628,652929,1159267,647910,1159814,642846v548,-5064,959,-10083,1278,-15147m989134,976678v3422,-3786,6844,-7619,10220,-11497c1002684,961349,1006015,957516,1009300,953638m,1328350v5064,776,10129,1506,15193,2236e" filled="f" strokeweight=".164mm">
                        <v:stroke joinstyle="miter"/>
                        <v:path arrowok="t" o:connecttype="custom" o:connectlocs="1970466,15421;1971196,0;1635310,339992;1651051,335247;1665742,330457;1441864,342273;1457193,347976;1473071,352219;1351299,187014;1348288,202344;1347650,218677;1608985,168308;1599130,155533;1588317,144264;1598811,474310;1605746,460805;1612590,446205;920880,743584;935206,748420;949806,752709;716255,423256;711145,437445;707222,452000;1026500,338349;1013315,330776;999764,324206;1157898,657947;1159814,642846;1161092,627699;989134,976678;999354,965181;1009300,953638;0,1328350;15193,1330586" o:connectangles="0,0,0,0,0,0,0,0,0,0,0,0,0,0,0,0,0,0,0,0,0,0,0,0,0,0,0,0,0,0,0,0,0,0"/>
                      </v:shape>
                      <v:shape id="Free-form: Shape 1503382338" o:spid="_x0000_s1043" style="position:absolute;left:23574;width:6695;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" path="m334791,669536v184915,,334791,-149876,334791,-334791c669582,149876,519706,,334791,,149876,,,149876,,334745,,519660,149876,669536,334791,669536e" fillcolor="#2e5598" stroked="f" strokeweight=".1265mm">
                        <v:stroke joinstyle="miter"/>
                        <v:path arrowok="t" o:connecttype="custom" o:connectlocs="334791,669536;669582,334745;334791,0;0,334745;334791,669536" o:connectangles="0,0,0,0,0"/>
                      </v:shape>
                    </v:group>
                  </w:pict>
                </mc:Fallback>
              </mc:AlternateContent>
            </w:r>
          </w:p>
        </w:tc>
      </w:tr>
      <w:tr w:rsidR="003A5E94" w14:paraId="74EDC47A" w14:textId="77777777" w:rsidTr="00073225">
        <w:trPr>
          <w:trHeight w:val="2170"/>
        </w:trPr>
        <w:tc>
          <w:tcPr>
            <w:tcW w:w="10466" w:type="dxa"/>
            <w:vAlign w:val="center"/>
          </w:tcPr>
          <w:p w14:paraId="33DDC683" w14:textId="77777777" w:rsidR="003A5E94" w:rsidRPr="00072A64" w:rsidRDefault="003A5E94" w:rsidP="00073225">
            <w:pPr>
              <w:pStyle w:val="NCCdocumenttitle"/>
              <w:framePr w:hSpace="0" w:wrap="auto" w:vAnchor="margin" w:hAnchor="text" w:yAlign="inline"/>
              <w:jc w:val="center"/>
            </w:pPr>
          </w:p>
          <w:p w14:paraId="5E155F16" w14:textId="77777777" w:rsidR="003A5E94" w:rsidRPr="001D2356" w:rsidRDefault="003A5E94" w:rsidP="00073225">
            <w:pPr>
              <w:pStyle w:val="NCCdocumentsubtitle"/>
              <w:framePr w:hSpace="0" w:wrap="auto" w:vAnchor="margin" w:hAnchor="text" w:yAlign="inline"/>
              <w:jc w:val="center"/>
              <w:rPr>
                <w:rFonts w:cstheme="minorHAnsi"/>
                <w:color w:val="009AA4"/>
                <w:sz w:val="48"/>
                <w:szCs w:val="48"/>
              </w:rPr>
            </w:pPr>
          </w:p>
        </w:tc>
      </w:tr>
      <w:tr w:rsidR="003A5E94" w14:paraId="2D7CFED8" w14:textId="77777777" w:rsidTr="00073225">
        <w:tc>
          <w:tcPr>
            <w:tcW w:w="10466" w:type="dxa"/>
            <w:vAlign w:val="center"/>
          </w:tcPr>
          <w:p w14:paraId="60977554" w14:textId="77777777" w:rsidR="003A5E94" w:rsidRPr="00072A64" w:rsidRDefault="003A5E94" w:rsidP="003A5E94">
            <w:pPr>
              <w:jc w:val="right"/>
            </w:pPr>
          </w:p>
        </w:tc>
      </w:tr>
    </w:tbl>
    <w:p w14:paraId="2F496A74" w14:textId="4A23C778" w:rsidR="007C2048" w:rsidRPr="007C2048" w:rsidRDefault="00A14D2C" w:rsidP="00DA144C">
      <w:r>
        <w:rPr>
          <w:noProof/>
        </w:rPr>
        <mc:AlternateContent>
          <mc:Choice Requires="wps">
            <w:drawing>
              <wp:anchor distT="45720" distB="45720" distL="114300" distR="114300" simplePos="0" relativeHeight="251888640" behindDoc="0" locked="0" layoutInCell="1" allowOverlap="1" wp14:anchorId="5BD1DBC4" wp14:editId="3151DA4A">
                <wp:simplePos x="0" y="0"/>
                <wp:positionH relativeFrom="column">
                  <wp:posOffset>241935</wp:posOffset>
                </wp:positionH>
                <wp:positionV relativeFrom="paragraph">
                  <wp:posOffset>2451735</wp:posOffset>
                </wp:positionV>
                <wp:extent cx="5628005" cy="38385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005" cy="3838575"/>
                        </a:xfrm>
                        <a:prstGeom prst="rect">
                          <a:avLst/>
                        </a:prstGeom>
                        <a:noFill/>
                        <a:ln w="9525">
                          <a:noFill/>
                          <a:miter lim="800000"/>
                          <a:headEnd/>
                          <a:tailEnd/>
                        </a:ln>
                      </wps:spPr>
                      <wps:txbx>
                        <w:txbxContent>
                          <w:p w14:paraId="1B3140D3" w14:textId="77777777" w:rsidR="003004B3" w:rsidRDefault="00A14D2C" w:rsidP="00A14D2C">
                            <w:pPr>
                              <w:pStyle w:val="NCCdocumenttitle"/>
                              <w:jc w:val="center"/>
                              <w:rPr>
                                <w:sz w:val="72"/>
                                <w:szCs w:val="72"/>
                              </w:rPr>
                            </w:pPr>
                            <w:r w:rsidRPr="00A14D2C">
                              <w:rPr>
                                <w:sz w:val="72"/>
                                <w:szCs w:val="72"/>
                              </w:rPr>
                              <w:t xml:space="preserve">Norwich Home Options Allocation </w:t>
                            </w:r>
                            <w:r w:rsidR="00D04A6D">
                              <w:rPr>
                                <w:sz w:val="72"/>
                                <w:szCs w:val="72"/>
                              </w:rPr>
                              <w:t>Policy</w:t>
                            </w:r>
                            <w:r w:rsidR="003004B3">
                              <w:rPr>
                                <w:sz w:val="72"/>
                                <w:szCs w:val="72"/>
                              </w:rPr>
                              <w:t xml:space="preserve"> 2025/2026 </w:t>
                            </w:r>
                          </w:p>
                          <w:p w14:paraId="06B2919A" w14:textId="77777777" w:rsidR="003004B3" w:rsidRDefault="003004B3" w:rsidP="00A14D2C">
                            <w:pPr>
                              <w:pStyle w:val="NCCdocumenttitle"/>
                              <w:jc w:val="center"/>
                              <w:rPr>
                                <w:sz w:val="72"/>
                                <w:szCs w:val="72"/>
                              </w:rPr>
                            </w:pPr>
                            <w:r>
                              <w:rPr>
                                <w:sz w:val="72"/>
                                <w:szCs w:val="72"/>
                              </w:rPr>
                              <w:t xml:space="preserve">– </w:t>
                            </w:r>
                          </w:p>
                          <w:p w14:paraId="22AC24CB" w14:textId="4B90A263" w:rsidR="00073225" w:rsidRDefault="003004B3" w:rsidP="00A14D2C">
                            <w:pPr>
                              <w:pStyle w:val="NCCdocumenttitle"/>
                              <w:jc w:val="center"/>
                              <w:rPr>
                                <w:sz w:val="72"/>
                                <w:szCs w:val="72"/>
                              </w:rPr>
                            </w:pPr>
                            <w:r>
                              <w:rPr>
                                <w:sz w:val="72"/>
                                <w:szCs w:val="72"/>
                              </w:rPr>
                              <w:t>Briefing Note</w:t>
                            </w:r>
                          </w:p>
                          <w:p w14:paraId="52C59295" w14:textId="4C683018" w:rsidR="003004B3" w:rsidRDefault="003004B3" w:rsidP="003004B3">
                            <w:r>
                              <w:t>-</w:t>
                            </w:r>
                          </w:p>
                          <w:p w14:paraId="1A4559A0" w14:textId="77777777" w:rsidR="003004B3" w:rsidRPr="003004B3" w:rsidRDefault="003004B3" w:rsidP="003004B3"/>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BD1DBC4" id="_x0000_t202" coordsize="21600,21600" o:spt="202" path="m,l,21600r21600,l21600,xe">
                <v:stroke joinstyle="miter"/>
                <v:path gradientshapeok="t" o:connecttype="rect"/>
              </v:shapetype>
              <v:shape id="Text Box 2" o:spid="_x0000_s1026" type="#_x0000_t202" style="position:absolute;margin-left:19.05pt;margin-top:193.05pt;width:443.15pt;height:302.25pt;z-index:25188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" filled="f" stroked="f">
                <v:textbox>
                  <w:txbxContent>
                    <w:p w14:paraId="1B3140D3" w14:textId="77777777" w:rsidR="003004B3" w:rsidRDefault="00A14D2C" w:rsidP="00A14D2C">
                      <w:pPr>
                        <w:pStyle w:val="NCCdocumenttitle"/>
                        <w:jc w:val="center"/>
                        <w:rPr>
                          <w:sz w:val="72"/>
                          <w:szCs w:val="72"/>
                        </w:rPr>
                      </w:pPr>
                      <w:r w:rsidRPr="00A14D2C">
                        <w:rPr>
                          <w:sz w:val="72"/>
                          <w:szCs w:val="72"/>
                        </w:rPr>
                        <w:t xml:space="preserve">Norwich Home Options Allocation </w:t>
                      </w:r>
                      <w:r w:rsidR="00D04A6D">
                        <w:rPr>
                          <w:sz w:val="72"/>
                          <w:szCs w:val="72"/>
                        </w:rPr>
                        <w:t>Policy</w:t>
                      </w:r>
                      <w:r w:rsidR="003004B3">
                        <w:rPr>
                          <w:sz w:val="72"/>
                          <w:szCs w:val="72"/>
                        </w:rPr>
                        <w:t xml:space="preserve"> 2025/2026 </w:t>
                      </w:r>
                    </w:p>
                    <w:p w14:paraId="06B2919A" w14:textId="77777777" w:rsidR="003004B3" w:rsidRDefault="003004B3" w:rsidP="00A14D2C">
                      <w:pPr>
                        <w:pStyle w:val="NCCdocumenttitle"/>
                        <w:jc w:val="center"/>
                        <w:rPr>
                          <w:sz w:val="72"/>
                          <w:szCs w:val="72"/>
                        </w:rPr>
                      </w:pPr>
                      <w:r>
                        <w:rPr>
                          <w:sz w:val="72"/>
                          <w:szCs w:val="72"/>
                        </w:rPr>
                        <w:t xml:space="preserve">– </w:t>
                      </w:r>
                    </w:p>
                    <w:p w14:paraId="22AC24CB" w14:textId="4B90A263" w:rsidR="00073225" w:rsidRDefault="003004B3" w:rsidP="00A14D2C">
                      <w:pPr>
                        <w:pStyle w:val="NCCdocumenttitle"/>
                        <w:jc w:val="center"/>
                        <w:rPr>
                          <w:sz w:val="72"/>
                          <w:szCs w:val="72"/>
                        </w:rPr>
                      </w:pPr>
                      <w:r>
                        <w:rPr>
                          <w:sz w:val="72"/>
                          <w:szCs w:val="72"/>
                        </w:rPr>
                        <w:t>Briefing Note</w:t>
                      </w:r>
                    </w:p>
                    <w:p w14:paraId="52C59295" w14:textId="4C683018" w:rsidR="003004B3" w:rsidRDefault="003004B3" w:rsidP="003004B3">
                      <w:r>
                        <w:t>-</w:t>
                      </w:r>
                    </w:p>
                    <w:p w14:paraId="1A4559A0" w14:textId="77777777" w:rsidR="003004B3" w:rsidRPr="003004B3" w:rsidRDefault="003004B3" w:rsidP="003004B3"/>
                  </w:txbxContent>
                </v:textbox>
                <w10:wrap type="square"/>
              </v:shape>
            </w:pict>
          </mc:Fallback>
        </mc:AlternateContent>
      </w:r>
      <w:r w:rsidR="00DA144C">
        <w:rPr>
          <w:noProof/>
        </w:rPr>
        <mc:AlternateContent>
          <mc:Choice Requires="wpg">
            <w:drawing>
              <wp:anchor distT="0" distB="0" distL="114300" distR="114300" simplePos="0" relativeHeight="251892736" behindDoc="0" locked="0" layoutInCell="1" allowOverlap="1" wp14:anchorId="447F92E4" wp14:editId="3F5A54C8">
                <wp:simplePos x="0" y="0"/>
                <wp:positionH relativeFrom="margin">
                  <wp:posOffset>92454</wp:posOffset>
                </wp:positionH>
                <wp:positionV relativeFrom="paragraph">
                  <wp:posOffset>6915624</wp:posOffset>
                </wp:positionV>
                <wp:extent cx="5945093" cy="2650821"/>
                <wp:effectExtent l="0" t="0" r="0" b="0"/>
                <wp:wrapNone/>
                <wp:docPr id="1896527149" name="Graphic 8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945093" cy="2650821"/>
                          <a:chOff x="0" y="0"/>
                          <a:chExt cx="6253392" cy="2789789"/>
                        </a:xfrm>
                        <a:solidFill>
                          <a:srgbClr val="FFFFFF">
                            <a:alpha val="14902"/>
                          </a:srgbClr>
                        </a:solidFill>
                      </wpg:grpSpPr>
                      <wps:wsp>
                        <wps:cNvPr id="896857566" name="Free-form: Shape 896857566"/>
                        <wps:cNvSpPr/>
                        <wps:spPr>
                          <a:xfrm>
                            <a:off x="0" y="2213305"/>
                            <a:ext cx="6253209" cy="576484"/>
                          </a:xfrm>
                          <a:custGeom>
                            <a:avLst/>
                            <a:gdLst>
                              <a:gd name="connsiteX0" fmla="*/ 4480536 w 6253209"/>
                              <a:gd name="connsiteY0" fmla="*/ 23622 h 576484"/>
                              <a:gd name="connsiteX1" fmla="*/ 4482346 w 6253209"/>
                              <a:gd name="connsiteY1" fmla="*/ 23622 h 576484"/>
                              <a:gd name="connsiteX2" fmla="*/ 4482346 w 6253209"/>
                              <a:gd name="connsiteY2" fmla="*/ 109823 h 576484"/>
                              <a:gd name="connsiteX3" fmla="*/ 4482346 w 6253209"/>
                              <a:gd name="connsiteY3" fmla="*/ 111633 h 576484"/>
                              <a:gd name="connsiteX4" fmla="*/ 4396145 w 6253209"/>
                              <a:gd name="connsiteY4" fmla="*/ 111633 h 576484"/>
                              <a:gd name="connsiteX5" fmla="*/ 4394335 w 6253209"/>
                              <a:gd name="connsiteY5" fmla="*/ 111633 h 576484"/>
                              <a:gd name="connsiteX6" fmla="*/ 4394335 w 6253209"/>
                              <a:gd name="connsiteY6" fmla="*/ 25432 h 576484"/>
                              <a:gd name="connsiteX7" fmla="*/ 4394335 w 6253209"/>
                              <a:gd name="connsiteY7" fmla="*/ 23622 h 576484"/>
                              <a:gd name="connsiteX8" fmla="*/ 4480536 w 6253209"/>
                              <a:gd name="connsiteY8" fmla="*/ 23622 h 576484"/>
                              <a:gd name="connsiteX9" fmla="*/ 6241709 w 6253209"/>
                              <a:gd name="connsiteY9" fmla="*/ 551974 h 576484"/>
                              <a:gd name="connsiteX10" fmla="*/ 6241709 w 6253209"/>
                              <a:gd name="connsiteY10" fmla="*/ 551974 h 576484"/>
                              <a:gd name="connsiteX11" fmla="*/ 6073974 w 6253209"/>
                              <a:gd name="connsiteY11" fmla="*/ 551974 h 576484"/>
                              <a:gd name="connsiteX12" fmla="*/ 6032063 w 6253209"/>
                              <a:gd name="connsiteY12" fmla="*/ 551974 h 576484"/>
                              <a:gd name="connsiteX13" fmla="*/ 5901285 w 6253209"/>
                              <a:gd name="connsiteY13" fmla="*/ 486918 h 576484"/>
                              <a:gd name="connsiteX14" fmla="*/ 5830991 w 6253209"/>
                              <a:gd name="connsiteY14" fmla="*/ 447580 h 576484"/>
                              <a:gd name="connsiteX15" fmla="*/ 5728026 w 6253209"/>
                              <a:gd name="connsiteY15" fmla="*/ 484442 h 576484"/>
                              <a:gd name="connsiteX16" fmla="*/ 5556290 w 6253209"/>
                              <a:gd name="connsiteY16" fmla="*/ 444056 h 576484"/>
                              <a:gd name="connsiteX17" fmla="*/ 5371790 w 6253209"/>
                              <a:gd name="connsiteY17" fmla="*/ 422053 h 576484"/>
                              <a:gd name="connsiteX18" fmla="*/ 5188911 w 6253209"/>
                              <a:gd name="connsiteY18" fmla="*/ 403384 h 576484"/>
                              <a:gd name="connsiteX19" fmla="*/ 5076801 w 6253209"/>
                              <a:gd name="connsiteY19" fmla="*/ 327374 h 576484"/>
                              <a:gd name="connsiteX20" fmla="*/ 4910971 w 6253209"/>
                              <a:gd name="connsiteY20" fmla="*/ 384048 h 576484"/>
                              <a:gd name="connsiteX21" fmla="*/ 4831437 w 6253209"/>
                              <a:gd name="connsiteY21" fmla="*/ 240983 h 576484"/>
                              <a:gd name="connsiteX22" fmla="*/ 4658368 w 6253209"/>
                              <a:gd name="connsiteY22" fmla="*/ 249365 h 576484"/>
                              <a:gd name="connsiteX23" fmla="*/ 4538258 w 6253209"/>
                              <a:gd name="connsiteY23" fmla="*/ 128588 h 576484"/>
                              <a:gd name="connsiteX24" fmla="*/ 4506159 w 6253209"/>
                              <a:gd name="connsiteY24" fmla="*/ 120682 h 576484"/>
                              <a:gd name="connsiteX25" fmla="*/ 4506159 w 6253209"/>
                              <a:gd name="connsiteY25" fmla="*/ 25622 h 576484"/>
                              <a:gd name="connsiteX26" fmla="*/ 4506159 w 6253209"/>
                              <a:gd name="connsiteY26" fmla="*/ 11906 h 576484"/>
                              <a:gd name="connsiteX27" fmla="*/ 4494252 w 6253209"/>
                              <a:gd name="connsiteY27" fmla="*/ 0 h 576484"/>
                              <a:gd name="connsiteX28" fmla="*/ 4396145 w 6253209"/>
                              <a:gd name="connsiteY28" fmla="*/ 0 h 576484"/>
                              <a:gd name="connsiteX29" fmla="*/ 4382429 w 6253209"/>
                              <a:gd name="connsiteY29" fmla="*/ 0 h 576484"/>
                              <a:gd name="connsiteX30" fmla="*/ 4370523 w 6253209"/>
                              <a:gd name="connsiteY30" fmla="*/ 11906 h 576484"/>
                              <a:gd name="connsiteX31" fmla="*/ 4370523 w 6253209"/>
                              <a:gd name="connsiteY31" fmla="*/ 110014 h 576484"/>
                              <a:gd name="connsiteX32" fmla="*/ 4370523 w 6253209"/>
                              <a:gd name="connsiteY32" fmla="*/ 123730 h 576484"/>
                              <a:gd name="connsiteX33" fmla="*/ 4382429 w 6253209"/>
                              <a:gd name="connsiteY33" fmla="*/ 135636 h 576484"/>
                              <a:gd name="connsiteX34" fmla="*/ 4389477 w 6253209"/>
                              <a:gd name="connsiteY34" fmla="*/ 135636 h 576484"/>
                              <a:gd name="connsiteX35" fmla="*/ 4335375 w 6253209"/>
                              <a:gd name="connsiteY35" fmla="*/ 165068 h 576484"/>
                              <a:gd name="connsiteX36" fmla="*/ 4256699 w 6253209"/>
                              <a:gd name="connsiteY36" fmla="*/ 241935 h 576484"/>
                              <a:gd name="connsiteX37" fmla="*/ 4075914 w 6253209"/>
                              <a:gd name="connsiteY37" fmla="*/ 163544 h 576484"/>
                              <a:gd name="connsiteX38" fmla="*/ 3892177 w 6253209"/>
                              <a:gd name="connsiteY38" fmla="*/ 303085 h 576484"/>
                              <a:gd name="connsiteX39" fmla="*/ 3728728 w 6253209"/>
                              <a:gd name="connsiteY39" fmla="*/ 277463 h 576484"/>
                              <a:gd name="connsiteX40" fmla="*/ 3630335 w 6253209"/>
                              <a:gd name="connsiteY40" fmla="*/ 391287 h 576484"/>
                              <a:gd name="connsiteX41" fmla="*/ 3463552 w 6253209"/>
                              <a:gd name="connsiteY41" fmla="*/ 420815 h 576484"/>
                              <a:gd name="connsiteX42" fmla="*/ 3326297 w 6253209"/>
                              <a:gd name="connsiteY42" fmla="*/ 464439 h 576484"/>
                              <a:gd name="connsiteX43" fmla="*/ 3195804 w 6253209"/>
                              <a:gd name="connsiteY43" fmla="*/ 552164 h 576484"/>
                              <a:gd name="connsiteX44" fmla="*/ 2389799 w 6253209"/>
                              <a:gd name="connsiteY44" fmla="*/ 552164 h 576484"/>
                              <a:gd name="connsiteX45" fmla="*/ 2340459 w 6253209"/>
                              <a:gd name="connsiteY45" fmla="*/ 453009 h 576484"/>
                              <a:gd name="connsiteX46" fmla="*/ 2249115 w 6253209"/>
                              <a:gd name="connsiteY46" fmla="*/ 454819 h 576484"/>
                              <a:gd name="connsiteX47" fmla="*/ 2205776 w 6253209"/>
                              <a:gd name="connsiteY47" fmla="*/ 389001 h 576484"/>
                              <a:gd name="connsiteX48" fmla="*/ 2121956 w 6253209"/>
                              <a:gd name="connsiteY48" fmla="*/ 394430 h 576484"/>
                              <a:gd name="connsiteX49" fmla="*/ 2057471 w 6253209"/>
                              <a:gd name="connsiteY49" fmla="*/ 316040 h 576484"/>
                              <a:gd name="connsiteX50" fmla="*/ 1944600 w 6253209"/>
                              <a:gd name="connsiteY50" fmla="*/ 333661 h 576484"/>
                              <a:gd name="connsiteX51" fmla="*/ 1899071 w 6253209"/>
                              <a:gd name="connsiteY51" fmla="*/ 230695 h 576484"/>
                              <a:gd name="connsiteX52" fmla="*/ 1760101 w 6253209"/>
                              <a:gd name="connsiteY52" fmla="*/ 213741 h 576484"/>
                              <a:gd name="connsiteX53" fmla="*/ 1715619 w 6253209"/>
                              <a:gd name="connsiteY53" fmla="*/ 247841 h 576484"/>
                              <a:gd name="connsiteX54" fmla="*/ 1635704 w 6253209"/>
                              <a:gd name="connsiteY54" fmla="*/ 149257 h 576484"/>
                              <a:gd name="connsiteX55" fmla="*/ 1484828 w 6253209"/>
                              <a:gd name="connsiteY55" fmla="*/ 127921 h 576484"/>
                              <a:gd name="connsiteX56" fmla="*/ 1414629 w 6253209"/>
                              <a:gd name="connsiteY56" fmla="*/ 163925 h 576484"/>
                              <a:gd name="connsiteX57" fmla="*/ 1386816 w 6253209"/>
                              <a:gd name="connsiteY57" fmla="*/ 191453 h 576484"/>
                              <a:gd name="connsiteX58" fmla="*/ 1374529 w 6253209"/>
                              <a:gd name="connsiteY58" fmla="*/ 207264 h 576484"/>
                              <a:gd name="connsiteX59" fmla="*/ 1361003 w 6253209"/>
                              <a:gd name="connsiteY59" fmla="*/ 217837 h 576484"/>
                              <a:gd name="connsiteX60" fmla="*/ 1349002 w 6253209"/>
                              <a:gd name="connsiteY60" fmla="*/ 206026 h 576484"/>
                              <a:gd name="connsiteX61" fmla="*/ 1336334 w 6253209"/>
                              <a:gd name="connsiteY61" fmla="*/ 189738 h 576484"/>
                              <a:gd name="connsiteX62" fmla="*/ 1304711 w 6253209"/>
                              <a:gd name="connsiteY62" fmla="*/ 164021 h 576484"/>
                              <a:gd name="connsiteX63" fmla="*/ 1228987 w 6253209"/>
                              <a:gd name="connsiteY63" fmla="*/ 152971 h 576484"/>
                              <a:gd name="connsiteX64" fmla="*/ 1108401 w 6253209"/>
                              <a:gd name="connsiteY64" fmla="*/ 257080 h 576484"/>
                              <a:gd name="connsiteX65" fmla="*/ 964763 w 6253209"/>
                              <a:gd name="connsiteY65" fmla="*/ 231267 h 576484"/>
                              <a:gd name="connsiteX66" fmla="*/ 869609 w 6253209"/>
                              <a:gd name="connsiteY66" fmla="*/ 338804 h 576484"/>
                              <a:gd name="connsiteX67" fmla="*/ 768167 w 6253209"/>
                              <a:gd name="connsiteY67" fmla="*/ 369475 h 576484"/>
                              <a:gd name="connsiteX68" fmla="*/ 710446 w 6253209"/>
                              <a:gd name="connsiteY68" fmla="*/ 468535 h 576484"/>
                              <a:gd name="connsiteX69" fmla="*/ 618720 w 6253209"/>
                              <a:gd name="connsiteY69" fmla="*/ 470154 h 576484"/>
                              <a:gd name="connsiteX70" fmla="*/ 581001 w 6253209"/>
                              <a:gd name="connsiteY70" fmla="*/ 552164 h 576484"/>
                              <a:gd name="connsiteX71" fmla="*/ 264390 w 6253209"/>
                              <a:gd name="connsiteY71" fmla="*/ 552164 h 576484"/>
                              <a:gd name="connsiteX72" fmla="*/ 22074 w 6253209"/>
                              <a:gd name="connsiteY72" fmla="*/ 552164 h 576484"/>
                              <a:gd name="connsiteX73" fmla="*/ 11501 w 6253209"/>
                              <a:gd name="connsiteY73" fmla="*/ 552164 h 576484"/>
                              <a:gd name="connsiteX74" fmla="*/ 11501 w 6253209"/>
                              <a:gd name="connsiteY74" fmla="*/ 575977 h 576484"/>
                              <a:gd name="connsiteX75" fmla="*/ 179237 w 6253209"/>
                              <a:gd name="connsiteY75" fmla="*/ 575977 h 576484"/>
                              <a:gd name="connsiteX76" fmla="*/ 631769 w 6253209"/>
                              <a:gd name="connsiteY76" fmla="*/ 575977 h 576484"/>
                              <a:gd name="connsiteX77" fmla="*/ 1302615 w 6253209"/>
                              <a:gd name="connsiteY77" fmla="*/ 575977 h 576484"/>
                              <a:gd name="connsiteX78" fmla="*/ 2121099 w 6253209"/>
                              <a:gd name="connsiteY78" fmla="*/ 575977 h 576484"/>
                              <a:gd name="connsiteX79" fmla="*/ 2373606 w 6253209"/>
                              <a:gd name="connsiteY79" fmla="*/ 575977 h 576484"/>
                              <a:gd name="connsiteX80" fmla="*/ 2375797 w 6253209"/>
                              <a:gd name="connsiteY80" fmla="*/ 575977 h 576484"/>
                              <a:gd name="connsiteX81" fmla="*/ 2448854 w 6253209"/>
                              <a:gd name="connsiteY81" fmla="*/ 575977 h 576484"/>
                              <a:gd name="connsiteX82" fmla="*/ 3014448 w 6253209"/>
                              <a:gd name="connsiteY82" fmla="*/ 575977 h 576484"/>
                              <a:gd name="connsiteX83" fmla="*/ 3922371 w 6253209"/>
                              <a:gd name="connsiteY83" fmla="*/ 575977 h 576484"/>
                              <a:gd name="connsiteX84" fmla="*/ 4763143 w 6253209"/>
                              <a:gd name="connsiteY84" fmla="*/ 575977 h 576484"/>
                              <a:gd name="connsiteX85" fmla="*/ 4873824 w 6253209"/>
                              <a:gd name="connsiteY85" fmla="*/ 575977 h 576484"/>
                              <a:gd name="connsiteX86" fmla="*/ 5476185 w 6253209"/>
                              <a:gd name="connsiteY86" fmla="*/ 575977 h 576484"/>
                              <a:gd name="connsiteX87" fmla="*/ 5988820 w 6253209"/>
                              <a:gd name="connsiteY87" fmla="*/ 575977 h 576484"/>
                              <a:gd name="connsiteX88" fmla="*/ 6231136 w 6253209"/>
                              <a:gd name="connsiteY88" fmla="*/ 575977 h 576484"/>
                              <a:gd name="connsiteX89" fmla="*/ 6241709 w 6253209"/>
                              <a:gd name="connsiteY89" fmla="*/ 575977 h 576484"/>
                              <a:gd name="connsiteX90" fmla="*/ 6241709 w 6253209"/>
                              <a:gd name="connsiteY90" fmla="*/ 551974 h 5764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Lst>
                            <a:rect l="l" t="t" r="r" b="b"/>
                            <a:pathLst>
                              <a:path w="6253209" h="576484">
                                <a:moveTo>
                                  <a:pt x="4480536" y="23622"/>
                                </a:moveTo>
                                <a:lnTo>
                                  <a:pt x="4482346" y="23622"/>
                                </a:lnTo>
                                <a:lnTo>
                                  <a:pt x="4482346" y="109823"/>
                                </a:lnTo>
                                <a:lnTo>
                                  <a:pt x="4482346" y="111633"/>
                                </a:lnTo>
                                <a:lnTo>
                                  <a:pt x="4396145" y="111633"/>
                                </a:lnTo>
                                <a:lnTo>
                                  <a:pt x="4394335" y="111633"/>
                                </a:lnTo>
                                <a:lnTo>
                                  <a:pt x="4394335" y="25432"/>
                                </a:lnTo>
                                <a:lnTo>
                                  <a:pt x="4394335" y="23622"/>
                                </a:lnTo>
                                <a:lnTo>
                                  <a:pt x="4480536" y="23622"/>
                                </a:lnTo>
                                <a:close/>
                                <a:moveTo>
                                  <a:pt x="6241709" y="551974"/>
                                </a:moveTo>
                                <a:lnTo>
                                  <a:pt x="6241709" y="551974"/>
                                </a:lnTo>
                                <a:lnTo>
                                  <a:pt x="6073974" y="551974"/>
                                </a:lnTo>
                                <a:lnTo>
                                  <a:pt x="6032063" y="551974"/>
                                </a:lnTo>
                                <a:cubicBezTo>
                                  <a:pt x="6032921" y="493871"/>
                                  <a:pt x="5950816" y="462343"/>
                                  <a:pt x="5901285" y="486918"/>
                                </a:cubicBezTo>
                                <a:cubicBezTo>
                                  <a:pt x="5886617" y="462820"/>
                                  <a:pt x="5859661" y="449580"/>
                                  <a:pt x="5830991" y="447580"/>
                                </a:cubicBezTo>
                                <a:cubicBezTo>
                                  <a:pt x="5793367" y="445008"/>
                                  <a:pt x="5758887" y="464344"/>
                                  <a:pt x="5728026" y="484442"/>
                                </a:cubicBezTo>
                                <a:cubicBezTo>
                                  <a:pt x="5696974" y="424815"/>
                                  <a:pt x="5610582" y="403955"/>
                                  <a:pt x="5556290" y="444056"/>
                                </a:cubicBezTo>
                                <a:cubicBezTo>
                                  <a:pt x="5517809" y="385096"/>
                                  <a:pt x="5423035" y="373666"/>
                                  <a:pt x="5371790" y="422053"/>
                                </a:cubicBezTo>
                                <a:cubicBezTo>
                                  <a:pt x="5328642" y="369189"/>
                                  <a:pt x="5241775" y="360140"/>
                                  <a:pt x="5188911" y="403384"/>
                                </a:cubicBezTo>
                                <a:cubicBezTo>
                                  <a:pt x="5170908" y="359283"/>
                                  <a:pt x="5123569" y="332518"/>
                                  <a:pt x="5076801" y="327374"/>
                                </a:cubicBezTo>
                                <a:cubicBezTo>
                                  <a:pt x="5016603" y="320802"/>
                                  <a:pt x="4960120" y="350996"/>
                                  <a:pt x="4910971" y="384048"/>
                                </a:cubicBezTo>
                                <a:cubicBezTo>
                                  <a:pt x="4911352" y="326803"/>
                                  <a:pt x="4882015" y="270224"/>
                                  <a:pt x="4831437" y="240983"/>
                                </a:cubicBezTo>
                                <a:cubicBezTo>
                                  <a:pt x="4777716" y="209836"/>
                                  <a:pt x="4708851" y="214979"/>
                                  <a:pt x="4658368" y="249365"/>
                                </a:cubicBezTo>
                                <a:cubicBezTo>
                                  <a:pt x="4642557" y="191643"/>
                                  <a:pt x="4595217" y="148114"/>
                                  <a:pt x="4538258" y="128588"/>
                                </a:cubicBezTo>
                                <a:cubicBezTo>
                                  <a:pt x="4527685" y="124968"/>
                                  <a:pt x="4516922" y="122301"/>
                                  <a:pt x="4506159" y="120682"/>
                                </a:cubicBezTo>
                                <a:lnTo>
                                  <a:pt x="4506159" y="25622"/>
                                </a:lnTo>
                                <a:lnTo>
                                  <a:pt x="4506159" y="11906"/>
                                </a:lnTo>
                                <a:cubicBezTo>
                                  <a:pt x="4506159" y="5429"/>
                                  <a:pt x="4500729" y="0"/>
                                  <a:pt x="4494252" y="0"/>
                                </a:cubicBezTo>
                                <a:lnTo>
                                  <a:pt x="4396145" y="0"/>
                                </a:lnTo>
                                <a:lnTo>
                                  <a:pt x="4382429" y="0"/>
                                </a:lnTo>
                                <a:cubicBezTo>
                                  <a:pt x="4375952" y="0"/>
                                  <a:pt x="4370523" y="5429"/>
                                  <a:pt x="4370523" y="11906"/>
                                </a:cubicBezTo>
                                <a:lnTo>
                                  <a:pt x="4370523" y="110014"/>
                                </a:lnTo>
                                <a:lnTo>
                                  <a:pt x="4370523" y="123730"/>
                                </a:lnTo>
                                <a:cubicBezTo>
                                  <a:pt x="4370523" y="130207"/>
                                  <a:pt x="4375952" y="135636"/>
                                  <a:pt x="4382429" y="135636"/>
                                </a:cubicBezTo>
                                <a:lnTo>
                                  <a:pt x="4389477" y="135636"/>
                                </a:lnTo>
                                <a:cubicBezTo>
                                  <a:pt x="4370427" y="143351"/>
                                  <a:pt x="4352235" y="153257"/>
                                  <a:pt x="4335375" y="165068"/>
                                </a:cubicBezTo>
                                <a:cubicBezTo>
                                  <a:pt x="4305086" y="186309"/>
                                  <a:pt x="4278892" y="212503"/>
                                  <a:pt x="4256699" y="241935"/>
                                </a:cubicBezTo>
                                <a:cubicBezTo>
                                  <a:pt x="4215837" y="186500"/>
                                  <a:pt x="4144590" y="156115"/>
                                  <a:pt x="4075914" y="163544"/>
                                </a:cubicBezTo>
                                <a:cubicBezTo>
                                  <a:pt x="3991618" y="172593"/>
                                  <a:pt x="3937802" y="238030"/>
                                  <a:pt x="3892177" y="303085"/>
                                </a:cubicBezTo>
                                <a:cubicBezTo>
                                  <a:pt x="3846743" y="267081"/>
                                  <a:pt x="3783116" y="255460"/>
                                  <a:pt x="3728728" y="277463"/>
                                </a:cubicBezTo>
                                <a:cubicBezTo>
                                  <a:pt x="3679293" y="297370"/>
                                  <a:pt x="3643384" y="340519"/>
                                  <a:pt x="3630335" y="391287"/>
                                </a:cubicBezTo>
                                <a:cubicBezTo>
                                  <a:pt x="3578138" y="356902"/>
                                  <a:pt x="3500509" y="369665"/>
                                  <a:pt x="3463552" y="420815"/>
                                </a:cubicBezTo>
                                <a:cubicBezTo>
                                  <a:pt x="3416403" y="393764"/>
                                  <a:pt x="3350014" y="416147"/>
                                  <a:pt x="3326297" y="464439"/>
                                </a:cubicBezTo>
                                <a:cubicBezTo>
                                  <a:pt x="3272195" y="439293"/>
                                  <a:pt x="3204948" y="496062"/>
                                  <a:pt x="3195804" y="552164"/>
                                </a:cubicBezTo>
                                <a:lnTo>
                                  <a:pt x="2389799" y="552164"/>
                                </a:lnTo>
                                <a:cubicBezTo>
                                  <a:pt x="2396276" y="514826"/>
                                  <a:pt x="2370273" y="472916"/>
                                  <a:pt x="2340459" y="453009"/>
                                </a:cubicBezTo>
                                <a:cubicBezTo>
                                  <a:pt x="2312837" y="434531"/>
                                  <a:pt x="2275975" y="437293"/>
                                  <a:pt x="2249115" y="454819"/>
                                </a:cubicBezTo>
                                <a:cubicBezTo>
                                  <a:pt x="2246257" y="427673"/>
                                  <a:pt x="2230446" y="401574"/>
                                  <a:pt x="2205776" y="389001"/>
                                </a:cubicBezTo>
                                <a:cubicBezTo>
                                  <a:pt x="2178630" y="375190"/>
                                  <a:pt x="2146530" y="378524"/>
                                  <a:pt x="2121956" y="394430"/>
                                </a:cubicBezTo>
                                <a:cubicBezTo>
                                  <a:pt x="2116908" y="359569"/>
                                  <a:pt x="2090904" y="328993"/>
                                  <a:pt x="2057471" y="316040"/>
                                </a:cubicBezTo>
                                <a:cubicBezTo>
                                  <a:pt x="2019753" y="301466"/>
                                  <a:pt x="1977747" y="311849"/>
                                  <a:pt x="1944600" y="333661"/>
                                </a:cubicBezTo>
                                <a:cubicBezTo>
                                  <a:pt x="1945172" y="294989"/>
                                  <a:pt x="1928312" y="256223"/>
                                  <a:pt x="1899071" y="230695"/>
                                </a:cubicBezTo>
                                <a:cubicBezTo>
                                  <a:pt x="1860304" y="196786"/>
                                  <a:pt x="1806202" y="192405"/>
                                  <a:pt x="1760101" y="213741"/>
                                </a:cubicBezTo>
                                <a:cubicBezTo>
                                  <a:pt x="1743051" y="221647"/>
                                  <a:pt x="1727716" y="233458"/>
                                  <a:pt x="1715619" y="247841"/>
                                </a:cubicBezTo>
                                <a:cubicBezTo>
                                  <a:pt x="1700856" y="207359"/>
                                  <a:pt x="1672090" y="172403"/>
                                  <a:pt x="1635704" y="149257"/>
                                </a:cubicBezTo>
                                <a:cubicBezTo>
                                  <a:pt x="1590842" y="120872"/>
                                  <a:pt x="1535787" y="113538"/>
                                  <a:pt x="1484828" y="127921"/>
                                </a:cubicBezTo>
                                <a:cubicBezTo>
                                  <a:pt x="1459206" y="135160"/>
                                  <a:pt x="1435394" y="147447"/>
                                  <a:pt x="1414629" y="163925"/>
                                </a:cubicBezTo>
                                <a:cubicBezTo>
                                  <a:pt x="1404342" y="172021"/>
                                  <a:pt x="1395008" y="181261"/>
                                  <a:pt x="1386816" y="191453"/>
                                </a:cubicBezTo>
                                <a:cubicBezTo>
                                  <a:pt x="1382625" y="196691"/>
                                  <a:pt x="1378911" y="202216"/>
                                  <a:pt x="1374529" y="207264"/>
                                </a:cubicBezTo>
                                <a:cubicBezTo>
                                  <a:pt x="1371576" y="210598"/>
                                  <a:pt x="1366052" y="217742"/>
                                  <a:pt x="1361003" y="217837"/>
                                </a:cubicBezTo>
                                <a:cubicBezTo>
                                  <a:pt x="1355193" y="217932"/>
                                  <a:pt x="1351764" y="210122"/>
                                  <a:pt x="1349002" y="206026"/>
                                </a:cubicBezTo>
                                <a:cubicBezTo>
                                  <a:pt x="1345097" y="200311"/>
                                  <a:pt x="1340906" y="194882"/>
                                  <a:pt x="1336334" y="189738"/>
                                </a:cubicBezTo>
                                <a:cubicBezTo>
                                  <a:pt x="1327285" y="179642"/>
                                  <a:pt x="1316522" y="170783"/>
                                  <a:pt x="1304711" y="164021"/>
                                </a:cubicBezTo>
                                <a:cubicBezTo>
                                  <a:pt x="1281660" y="150971"/>
                                  <a:pt x="1254704" y="146971"/>
                                  <a:pt x="1228987" y="152971"/>
                                </a:cubicBezTo>
                                <a:cubicBezTo>
                                  <a:pt x="1175837" y="165163"/>
                                  <a:pt x="1137642" y="212979"/>
                                  <a:pt x="1108401" y="257080"/>
                                </a:cubicBezTo>
                                <a:cubicBezTo>
                                  <a:pt x="1068872" y="225171"/>
                                  <a:pt x="1012960" y="213836"/>
                                  <a:pt x="964763" y="231267"/>
                                </a:cubicBezTo>
                                <a:cubicBezTo>
                                  <a:pt x="917615" y="248317"/>
                                  <a:pt x="880658" y="289941"/>
                                  <a:pt x="869609" y="338804"/>
                                </a:cubicBezTo>
                                <a:cubicBezTo>
                                  <a:pt x="833509" y="331660"/>
                                  <a:pt x="795790" y="345567"/>
                                  <a:pt x="768167" y="369475"/>
                                </a:cubicBezTo>
                                <a:cubicBezTo>
                                  <a:pt x="738735" y="395002"/>
                                  <a:pt x="721685" y="431673"/>
                                  <a:pt x="710446" y="468535"/>
                                </a:cubicBezTo>
                                <a:cubicBezTo>
                                  <a:pt x="682347" y="452914"/>
                                  <a:pt x="645962" y="451580"/>
                                  <a:pt x="618720" y="470154"/>
                                </a:cubicBezTo>
                                <a:cubicBezTo>
                                  <a:pt x="592336" y="488156"/>
                                  <a:pt x="579763" y="520922"/>
                                  <a:pt x="581001" y="552164"/>
                                </a:cubicBezTo>
                                <a:lnTo>
                                  <a:pt x="264390" y="552164"/>
                                </a:lnTo>
                                <a:cubicBezTo>
                                  <a:pt x="183618" y="552164"/>
                                  <a:pt x="102846" y="551021"/>
                                  <a:pt x="22074" y="552164"/>
                                </a:cubicBezTo>
                                <a:lnTo>
                                  <a:pt x="11501" y="552164"/>
                                </a:lnTo>
                                <a:cubicBezTo>
                                  <a:pt x="-3834" y="552164"/>
                                  <a:pt x="-3834" y="575977"/>
                                  <a:pt x="11501" y="575977"/>
                                </a:cubicBezTo>
                                <a:lnTo>
                                  <a:pt x="179237" y="575977"/>
                                </a:lnTo>
                                <a:lnTo>
                                  <a:pt x="631769" y="575977"/>
                                </a:lnTo>
                                <a:lnTo>
                                  <a:pt x="1302615" y="575977"/>
                                </a:lnTo>
                                <a:lnTo>
                                  <a:pt x="2121099" y="575977"/>
                                </a:lnTo>
                                <a:lnTo>
                                  <a:pt x="2373606" y="575977"/>
                                </a:lnTo>
                                <a:cubicBezTo>
                                  <a:pt x="2374368" y="576072"/>
                                  <a:pt x="2375130" y="576072"/>
                                  <a:pt x="2375797" y="575977"/>
                                </a:cubicBezTo>
                                <a:lnTo>
                                  <a:pt x="2448854" y="575977"/>
                                </a:lnTo>
                                <a:lnTo>
                                  <a:pt x="3014448" y="575977"/>
                                </a:lnTo>
                                <a:lnTo>
                                  <a:pt x="3922371" y="575977"/>
                                </a:lnTo>
                                <a:lnTo>
                                  <a:pt x="4763143" y="575977"/>
                                </a:lnTo>
                                <a:lnTo>
                                  <a:pt x="4873824" y="575977"/>
                                </a:lnTo>
                                <a:lnTo>
                                  <a:pt x="5476185" y="575977"/>
                                </a:lnTo>
                                <a:lnTo>
                                  <a:pt x="5988820" y="575977"/>
                                </a:lnTo>
                                <a:cubicBezTo>
                                  <a:pt x="6069592" y="575977"/>
                                  <a:pt x="6150364" y="577120"/>
                                  <a:pt x="6231136" y="575977"/>
                                </a:cubicBezTo>
                                <a:lnTo>
                                  <a:pt x="6241709" y="575977"/>
                                </a:lnTo>
                                <a:cubicBezTo>
                                  <a:pt x="6257044" y="575786"/>
                                  <a:pt x="6257044" y="551974"/>
                                  <a:pt x="6241709" y="551974"/>
                                </a:cubicBezTo>
                              </a:path>
                            </a:pathLst>
                          </a:custGeom>
                          <a:grpFill/>
                          <a:ln w="9525" cap="flat">
                            <a:noFill/>
                            <a:prstDash val="solid"/>
                            <a:miter/>
                          </a:ln>
                        </wps:spPr>
                        <wps:bodyPr rtlCol="0" anchor="ctr"/>
                      </wps:wsp>
                      <wps:wsp>
                        <wps:cNvPr id="967086498" name="Free-form: Shape 967086498"/>
                        <wps:cNvSpPr/>
                        <wps:spPr>
                          <a:xfrm>
                            <a:off x="2179106" y="1401965"/>
                            <a:ext cx="5048" cy="6316"/>
                          </a:xfrm>
                          <a:custGeom>
                            <a:avLst/>
                            <a:gdLst>
                              <a:gd name="connsiteX0" fmla="*/ 0 w 5048"/>
                              <a:gd name="connsiteY0" fmla="*/ 381 h 6316"/>
                              <a:gd name="connsiteX1" fmla="*/ 5048 w 5048"/>
                              <a:gd name="connsiteY1" fmla="*/ 5334 h 6316"/>
                              <a:gd name="connsiteX2" fmla="*/ 1810 w 5048"/>
                              <a:gd name="connsiteY2" fmla="*/ 0 h 6316"/>
                              <a:gd name="connsiteX3" fmla="*/ 0 w 5048"/>
                              <a:gd name="connsiteY3" fmla="*/ 381 h 6316"/>
                            </a:gdLst>
                            <a:ahLst/>
                            <a:cxnLst>
                              <a:cxn ang="0">
                                <a:pos x="connsiteX0" y="connsiteY0"/>
                              </a:cxn>
                              <a:cxn ang="0">
                                <a:pos x="connsiteX1" y="connsiteY1"/>
                              </a:cxn>
                              <a:cxn ang="0">
                                <a:pos x="connsiteX2" y="connsiteY2"/>
                              </a:cxn>
                              <a:cxn ang="0">
                                <a:pos x="connsiteX3" y="connsiteY3"/>
                              </a:cxn>
                            </a:cxnLst>
                            <a:rect l="l" t="t" r="r" b="b"/>
                            <a:pathLst>
                              <a:path w="5048" h="6316">
                                <a:moveTo>
                                  <a:pt x="0" y="381"/>
                                </a:moveTo>
                                <a:cubicBezTo>
                                  <a:pt x="667" y="4286"/>
                                  <a:pt x="2286" y="8192"/>
                                  <a:pt x="5048" y="5334"/>
                                </a:cubicBezTo>
                                <a:cubicBezTo>
                                  <a:pt x="3715" y="3524"/>
                                  <a:pt x="2572" y="1715"/>
                                  <a:pt x="1810" y="0"/>
                                </a:cubicBezTo>
                                <a:cubicBezTo>
                                  <a:pt x="1143" y="95"/>
                                  <a:pt x="571" y="191"/>
                                  <a:pt x="0" y="381"/>
                                </a:cubicBezTo>
                              </a:path>
                            </a:pathLst>
                          </a:custGeom>
                          <a:grpFill/>
                          <a:ln w="9525" cap="flat">
                            <a:noFill/>
                            <a:prstDash val="solid"/>
                            <a:miter/>
                          </a:ln>
                        </wps:spPr>
                        <wps:bodyPr rtlCol="0" anchor="ctr"/>
                      </wps:wsp>
                      <wps:wsp>
                        <wps:cNvPr id="1383098827" name="Free-form: Shape 1383098827"/>
                        <wps:cNvSpPr/>
                        <wps:spPr>
                          <a:xfrm>
                            <a:off x="0" y="0"/>
                            <a:ext cx="6253392" cy="2282360"/>
                          </a:xfrm>
                          <a:custGeom>
                            <a:avLst/>
                            <a:gdLst>
                              <a:gd name="connsiteX0" fmla="*/ 3039404 w 6253392"/>
                              <a:gd name="connsiteY0" fmla="*/ 2183301 h 2282360"/>
                              <a:gd name="connsiteX1" fmla="*/ 3036451 w 6253392"/>
                              <a:gd name="connsiteY1" fmla="*/ 2182920 h 2282360"/>
                              <a:gd name="connsiteX2" fmla="*/ 3039404 w 6253392"/>
                              <a:gd name="connsiteY2" fmla="*/ 2183301 h 2282360"/>
                              <a:gd name="connsiteX3" fmla="*/ 11501 w 6253392"/>
                              <a:gd name="connsiteY3" fmla="*/ 1506073 h 2282360"/>
                              <a:gd name="connsiteX4" fmla="*/ 359354 w 6253392"/>
                              <a:gd name="connsiteY4" fmla="*/ 1506073 h 2282360"/>
                              <a:gd name="connsiteX5" fmla="*/ 584430 w 6253392"/>
                              <a:gd name="connsiteY5" fmla="*/ 1623231 h 2282360"/>
                              <a:gd name="connsiteX6" fmla="*/ 620816 w 6253392"/>
                              <a:gd name="connsiteY6" fmla="*/ 1827732 h 2282360"/>
                              <a:gd name="connsiteX7" fmla="*/ 620816 w 6253392"/>
                              <a:gd name="connsiteY7" fmla="*/ 2030043 h 2282360"/>
                              <a:gd name="connsiteX8" fmla="*/ 632722 w 6253392"/>
                              <a:gd name="connsiteY8" fmla="*/ 2041950 h 2282360"/>
                              <a:gd name="connsiteX9" fmla="*/ 957810 w 6253392"/>
                              <a:gd name="connsiteY9" fmla="*/ 2041950 h 2282360"/>
                              <a:gd name="connsiteX10" fmla="*/ 957810 w 6253392"/>
                              <a:gd name="connsiteY10" fmla="*/ 2235212 h 2282360"/>
                              <a:gd name="connsiteX11" fmla="*/ 969716 w 6253392"/>
                              <a:gd name="connsiteY11" fmla="*/ 2247118 h 2282360"/>
                              <a:gd name="connsiteX12" fmla="*/ 1289185 w 6253392"/>
                              <a:gd name="connsiteY12" fmla="*/ 2247118 h 2282360"/>
                              <a:gd name="connsiteX13" fmla="*/ 1301091 w 6253392"/>
                              <a:gd name="connsiteY13" fmla="*/ 2235212 h 2282360"/>
                              <a:gd name="connsiteX14" fmla="*/ 1301091 w 6253392"/>
                              <a:gd name="connsiteY14" fmla="*/ 2014613 h 2282360"/>
                              <a:gd name="connsiteX15" fmla="*/ 1301091 w 6253392"/>
                              <a:gd name="connsiteY15" fmla="*/ 1484737 h 2282360"/>
                              <a:gd name="connsiteX16" fmla="*/ 1301091 w 6253392"/>
                              <a:gd name="connsiteY16" fmla="*/ 840276 h 2282360"/>
                              <a:gd name="connsiteX17" fmla="*/ 1301091 w 6253392"/>
                              <a:gd name="connsiteY17" fmla="*/ 285730 h 2282360"/>
                              <a:gd name="connsiteX18" fmla="*/ 1301091 w 6253392"/>
                              <a:gd name="connsiteY18" fmla="*/ 103517 h 2282360"/>
                              <a:gd name="connsiteX19" fmla="*/ 1301091 w 6253392"/>
                              <a:gd name="connsiteY19" fmla="*/ 45605 h 2282360"/>
                              <a:gd name="connsiteX20" fmla="*/ 1302329 w 6253392"/>
                              <a:gd name="connsiteY20" fmla="*/ 28269 h 2282360"/>
                              <a:gd name="connsiteX21" fmla="*/ 1845445 w 6253392"/>
                              <a:gd name="connsiteY21" fmla="*/ 186670 h 2282360"/>
                              <a:gd name="connsiteX22" fmla="*/ 1916216 w 6253392"/>
                              <a:gd name="connsiteY22" fmla="*/ 207339 h 2282360"/>
                              <a:gd name="connsiteX23" fmla="*/ 1916216 w 6253392"/>
                              <a:gd name="connsiteY23" fmla="*/ 601103 h 2282360"/>
                              <a:gd name="connsiteX24" fmla="*/ 1916216 w 6253392"/>
                              <a:gd name="connsiteY24" fmla="*/ 1242802 h 2282360"/>
                              <a:gd name="connsiteX25" fmla="*/ 1916216 w 6253392"/>
                              <a:gd name="connsiteY25" fmla="*/ 1389868 h 2282360"/>
                              <a:gd name="connsiteX26" fmla="*/ 1928122 w 6253392"/>
                              <a:gd name="connsiteY26" fmla="*/ 1401774 h 2282360"/>
                              <a:gd name="connsiteX27" fmla="*/ 2097477 w 6253392"/>
                              <a:gd name="connsiteY27" fmla="*/ 1401774 h 2282360"/>
                              <a:gd name="connsiteX28" fmla="*/ 2178915 w 6253392"/>
                              <a:gd name="connsiteY28" fmla="*/ 1402251 h 2282360"/>
                              <a:gd name="connsiteX29" fmla="*/ 2179582 w 6253392"/>
                              <a:gd name="connsiteY29" fmla="*/ 1398726 h 2282360"/>
                              <a:gd name="connsiteX30" fmla="*/ 2180630 w 6253392"/>
                              <a:gd name="connsiteY30" fmla="*/ 1401774 h 2282360"/>
                              <a:gd name="connsiteX31" fmla="*/ 2181011 w 6253392"/>
                              <a:gd name="connsiteY31" fmla="*/ 1401679 h 2282360"/>
                              <a:gd name="connsiteX32" fmla="*/ 2187107 w 6253392"/>
                              <a:gd name="connsiteY32" fmla="*/ 1401679 h 2282360"/>
                              <a:gd name="connsiteX33" fmla="*/ 2183868 w 6253392"/>
                              <a:gd name="connsiteY33" fmla="*/ 1407108 h 2282360"/>
                              <a:gd name="connsiteX34" fmla="*/ 2200632 w 6253392"/>
                              <a:gd name="connsiteY34" fmla="*/ 1426539 h 2282360"/>
                              <a:gd name="connsiteX35" fmla="*/ 2265879 w 6253392"/>
                              <a:gd name="connsiteY35" fmla="*/ 1512360 h 2282360"/>
                              <a:gd name="connsiteX36" fmla="*/ 2293311 w 6253392"/>
                              <a:gd name="connsiteY36" fmla="*/ 1548459 h 2282360"/>
                              <a:gd name="connsiteX37" fmla="*/ 2302550 w 6253392"/>
                              <a:gd name="connsiteY37" fmla="*/ 1559318 h 2282360"/>
                              <a:gd name="connsiteX38" fmla="*/ 2302074 w 6253392"/>
                              <a:gd name="connsiteY38" fmla="*/ 1606848 h 2282360"/>
                              <a:gd name="connsiteX39" fmla="*/ 2302074 w 6253392"/>
                              <a:gd name="connsiteY39" fmla="*/ 1713432 h 2282360"/>
                              <a:gd name="connsiteX40" fmla="*/ 2302074 w 6253392"/>
                              <a:gd name="connsiteY40" fmla="*/ 1895550 h 2282360"/>
                              <a:gd name="connsiteX41" fmla="*/ 2313980 w 6253392"/>
                              <a:gd name="connsiteY41" fmla="*/ 1907457 h 2282360"/>
                              <a:gd name="connsiteX42" fmla="*/ 2608207 w 6253392"/>
                              <a:gd name="connsiteY42" fmla="*/ 1907457 h 2282360"/>
                              <a:gd name="connsiteX43" fmla="*/ 2608207 w 6253392"/>
                              <a:gd name="connsiteY43" fmla="*/ 2195016 h 2282360"/>
                              <a:gd name="connsiteX44" fmla="*/ 2620113 w 6253392"/>
                              <a:gd name="connsiteY44" fmla="*/ 2206923 h 2282360"/>
                              <a:gd name="connsiteX45" fmla="*/ 2923294 w 6253392"/>
                              <a:gd name="connsiteY45" fmla="*/ 2206923 h 2282360"/>
                              <a:gd name="connsiteX46" fmla="*/ 3000542 w 6253392"/>
                              <a:gd name="connsiteY46" fmla="*/ 2206923 h 2282360"/>
                              <a:gd name="connsiteX47" fmla="*/ 3039023 w 6253392"/>
                              <a:gd name="connsiteY47" fmla="*/ 2206923 h 2282360"/>
                              <a:gd name="connsiteX48" fmla="*/ 3075408 w 6253392"/>
                              <a:gd name="connsiteY48" fmla="*/ 2161012 h 2282360"/>
                              <a:gd name="connsiteX49" fmla="*/ 3266194 w 6253392"/>
                              <a:gd name="connsiteY49" fmla="*/ 1862689 h 2282360"/>
                              <a:gd name="connsiteX50" fmla="*/ 3363635 w 6253392"/>
                              <a:gd name="connsiteY50" fmla="*/ 1710289 h 2282360"/>
                              <a:gd name="connsiteX51" fmla="*/ 3397068 w 6253392"/>
                              <a:gd name="connsiteY51" fmla="*/ 1657997 h 2282360"/>
                              <a:gd name="connsiteX52" fmla="*/ 3412974 w 6253392"/>
                              <a:gd name="connsiteY52" fmla="*/ 1635708 h 2282360"/>
                              <a:gd name="connsiteX53" fmla="*/ 3432215 w 6253392"/>
                              <a:gd name="connsiteY53" fmla="*/ 1634565 h 2282360"/>
                              <a:gd name="connsiteX54" fmla="*/ 3533180 w 6253392"/>
                              <a:gd name="connsiteY54" fmla="*/ 1634565 h 2282360"/>
                              <a:gd name="connsiteX55" fmla="*/ 3691866 w 6253392"/>
                              <a:gd name="connsiteY55" fmla="*/ 1634565 h 2282360"/>
                              <a:gd name="connsiteX56" fmla="*/ 3703773 w 6253392"/>
                              <a:gd name="connsiteY56" fmla="*/ 1622659 h 2282360"/>
                              <a:gd name="connsiteX57" fmla="*/ 3705582 w 6253392"/>
                              <a:gd name="connsiteY57" fmla="*/ 1471878 h 2282360"/>
                              <a:gd name="connsiteX58" fmla="*/ 3798260 w 6253392"/>
                              <a:gd name="connsiteY58" fmla="*/ 1218609 h 2282360"/>
                              <a:gd name="connsiteX59" fmla="*/ 4225171 w 6253392"/>
                              <a:gd name="connsiteY59" fmla="*/ 1002296 h 2282360"/>
                              <a:gd name="connsiteX60" fmla="*/ 4372237 w 6253392"/>
                              <a:gd name="connsiteY60" fmla="*/ 1002296 h 2282360"/>
                              <a:gd name="connsiteX61" fmla="*/ 4372237 w 6253392"/>
                              <a:gd name="connsiteY61" fmla="*/ 1591036 h 2282360"/>
                              <a:gd name="connsiteX62" fmla="*/ 4372237 w 6253392"/>
                              <a:gd name="connsiteY62" fmla="*/ 1675904 h 2282360"/>
                              <a:gd name="connsiteX63" fmla="*/ 4384143 w 6253392"/>
                              <a:gd name="connsiteY63" fmla="*/ 1687810 h 2282360"/>
                              <a:gd name="connsiteX64" fmla="*/ 4658463 w 6253392"/>
                              <a:gd name="connsiteY64" fmla="*/ 1687810 h 2282360"/>
                              <a:gd name="connsiteX65" fmla="*/ 4658463 w 6253392"/>
                              <a:gd name="connsiteY65" fmla="*/ 2029758 h 2282360"/>
                              <a:gd name="connsiteX66" fmla="*/ 4670370 w 6253392"/>
                              <a:gd name="connsiteY66" fmla="*/ 2041664 h 2282360"/>
                              <a:gd name="connsiteX67" fmla="*/ 4951357 w 6253392"/>
                              <a:gd name="connsiteY67" fmla="*/ 2041664 h 2282360"/>
                              <a:gd name="connsiteX68" fmla="*/ 4951357 w 6253392"/>
                              <a:gd name="connsiteY68" fmla="*/ 2270454 h 2282360"/>
                              <a:gd name="connsiteX69" fmla="*/ 4963264 w 6253392"/>
                              <a:gd name="connsiteY69" fmla="*/ 2282361 h 2282360"/>
                              <a:gd name="connsiteX70" fmla="*/ 5362647 w 6253392"/>
                              <a:gd name="connsiteY70" fmla="*/ 2282361 h 2282360"/>
                              <a:gd name="connsiteX71" fmla="*/ 5374553 w 6253392"/>
                              <a:gd name="connsiteY71" fmla="*/ 2270454 h 2282360"/>
                              <a:gd name="connsiteX72" fmla="*/ 5374553 w 6253392"/>
                              <a:gd name="connsiteY72" fmla="*/ 1947271 h 2282360"/>
                              <a:gd name="connsiteX73" fmla="*/ 5374553 w 6253392"/>
                              <a:gd name="connsiteY73" fmla="*/ 1710861 h 2282360"/>
                              <a:gd name="connsiteX74" fmla="*/ 5374553 w 6253392"/>
                              <a:gd name="connsiteY74" fmla="*/ 1618468 h 2282360"/>
                              <a:gd name="connsiteX75" fmla="*/ 5374648 w 6253392"/>
                              <a:gd name="connsiteY75" fmla="*/ 1564938 h 2282360"/>
                              <a:gd name="connsiteX76" fmla="*/ 5373029 w 6253392"/>
                              <a:gd name="connsiteY76" fmla="*/ 1563890 h 2282360"/>
                              <a:gd name="connsiteX77" fmla="*/ 5374553 w 6253392"/>
                              <a:gd name="connsiteY77" fmla="*/ 1563509 h 2282360"/>
                              <a:gd name="connsiteX78" fmla="*/ 5374553 w 6253392"/>
                              <a:gd name="connsiteY78" fmla="*/ 1556270 h 2282360"/>
                              <a:gd name="connsiteX79" fmla="*/ 5380649 w 6253392"/>
                              <a:gd name="connsiteY79" fmla="*/ 1561223 h 2282360"/>
                              <a:gd name="connsiteX80" fmla="*/ 5405795 w 6253392"/>
                              <a:gd name="connsiteY80" fmla="*/ 1545983 h 2282360"/>
                              <a:gd name="connsiteX81" fmla="*/ 5548956 w 6253392"/>
                              <a:gd name="connsiteY81" fmla="*/ 1467973 h 2282360"/>
                              <a:gd name="connsiteX82" fmla="*/ 5968151 w 6253392"/>
                              <a:gd name="connsiteY82" fmla="*/ 1239373 h 2282360"/>
                              <a:gd name="connsiteX83" fmla="*/ 6247519 w 6253392"/>
                              <a:gd name="connsiteY83" fmla="*/ 1087068 h 2282360"/>
                              <a:gd name="connsiteX84" fmla="*/ 6235518 w 6253392"/>
                              <a:gd name="connsiteY84" fmla="*/ 1066494 h 2282360"/>
                              <a:gd name="connsiteX85" fmla="*/ 5464659 w 6253392"/>
                              <a:gd name="connsiteY85" fmla="*/ 1486833 h 2282360"/>
                              <a:gd name="connsiteX86" fmla="*/ 5356646 w 6253392"/>
                              <a:gd name="connsiteY86" fmla="*/ 1545697 h 2282360"/>
                              <a:gd name="connsiteX87" fmla="*/ 5350741 w 6253392"/>
                              <a:gd name="connsiteY87" fmla="*/ 1555984 h 2282360"/>
                              <a:gd name="connsiteX88" fmla="*/ 5350741 w 6253392"/>
                              <a:gd name="connsiteY88" fmla="*/ 2182158 h 2282360"/>
                              <a:gd name="connsiteX89" fmla="*/ 5350741 w 6253392"/>
                              <a:gd name="connsiteY89" fmla="*/ 2258453 h 2282360"/>
                              <a:gd name="connsiteX90" fmla="*/ 4975170 w 6253392"/>
                              <a:gd name="connsiteY90" fmla="*/ 2258453 h 2282360"/>
                              <a:gd name="connsiteX91" fmla="*/ 4975170 w 6253392"/>
                              <a:gd name="connsiteY91" fmla="*/ 2029662 h 2282360"/>
                              <a:gd name="connsiteX92" fmla="*/ 4963264 w 6253392"/>
                              <a:gd name="connsiteY92" fmla="*/ 2017756 h 2282360"/>
                              <a:gd name="connsiteX93" fmla="*/ 4682276 w 6253392"/>
                              <a:gd name="connsiteY93" fmla="*/ 2017756 h 2282360"/>
                              <a:gd name="connsiteX94" fmla="*/ 4682276 w 6253392"/>
                              <a:gd name="connsiteY94" fmla="*/ 1675809 h 2282360"/>
                              <a:gd name="connsiteX95" fmla="*/ 4670370 w 6253392"/>
                              <a:gd name="connsiteY95" fmla="*/ 1663902 h 2282360"/>
                              <a:gd name="connsiteX96" fmla="*/ 4396050 w 6253392"/>
                              <a:gd name="connsiteY96" fmla="*/ 1663902 h 2282360"/>
                              <a:gd name="connsiteX97" fmla="*/ 4396050 w 6253392"/>
                              <a:gd name="connsiteY97" fmla="*/ 1075162 h 2282360"/>
                              <a:gd name="connsiteX98" fmla="*/ 4396050 w 6253392"/>
                              <a:gd name="connsiteY98" fmla="*/ 990294 h 2282360"/>
                              <a:gd name="connsiteX99" fmla="*/ 4384143 w 6253392"/>
                              <a:gd name="connsiteY99" fmla="*/ 978388 h 2282360"/>
                              <a:gd name="connsiteX100" fmla="*/ 4007430 w 6253392"/>
                              <a:gd name="connsiteY100" fmla="*/ 1020870 h 2282360"/>
                              <a:gd name="connsiteX101" fmla="*/ 3688818 w 6253392"/>
                              <a:gd name="connsiteY101" fmla="*/ 1417776 h 2282360"/>
                              <a:gd name="connsiteX102" fmla="*/ 3679865 w 6253392"/>
                              <a:gd name="connsiteY102" fmla="*/ 1610753 h 2282360"/>
                              <a:gd name="connsiteX103" fmla="*/ 3558040 w 6253392"/>
                              <a:gd name="connsiteY103" fmla="*/ 1610753 h 2282360"/>
                              <a:gd name="connsiteX104" fmla="*/ 3461266 w 6253392"/>
                              <a:gd name="connsiteY104" fmla="*/ 1610753 h 2282360"/>
                              <a:gd name="connsiteX105" fmla="*/ 3407164 w 6253392"/>
                              <a:gd name="connsiteY105" fmla="*/ 1610753 h 2282360"/>
                              <a:gd name="connsiteX106" fmla="*/ 3370588 w 6253392"/>
                              <a:gd name="connsiteY106" fmla="*/ 1655235 h 2282360"/>
                              <a:gd name="connsiteX107" fmla="*/ 3288768 w 6253392"/>
                              <a:gd name="connsiteY107" fmla="*/ 1783155 h 2282360"/>
                              <a:gd name="connsiteX108" fmla="*/ 3083885 w 6253392"/>
                              <a:gd name="connsiteY108" fmla="*/ 2103481 h 2282360"/>
                              <a:gd name="connsiteX109" fmla="*/ 3049596 w 6253392"/>
                              <a:gd name="connsiteY109" fmla="*/ 2157107 h 2282360"/>
                              <a:gd name="connsiteX110" fmla="*/ 3031879 w 6253392"/>
                              <a:gd name="connsiteY110" fmla="*/ 2182824 h 2282360"/>
                              <a:gd name="connsiteX111" fmla="*/ 3026735 w 6253392"/>
                              <a:gd name="connsiteY111" fmla="*/ 2183110 h 2282360"/>
                              <a:gd name="connsiteX112" fmla="*/ 2965490 w 6253392"/>
                              <a:gd name="connsiteY112" fmla="*/ 2183110 h 2282360"/>
                              <a:gd name="connsiteX113" fmla="*/ 2631924 w 6253392"/>
                              <a:gd name="connsiteY113" fmla="*/ 2183110 h 2282360"/>
                              <a:gd name="connsiteX114" fmla="*/ 2631924 w 6253392"/>
                              <a:gd name="connsiteY114" fmla="*/ 1895550 h 2282360"/>
                              <a:gd name="connsiteX115" fmla="*/ 2620018 w 6253392"/>
                              <a:gd name="connsiteY115" fmla="*/ 1883644 h 2282360"/>
                              <a:gd name="connsiteX116" fmla="*/ 2325791 w 6253392"/>
                              <a:gd name="connsiteY116" fmla="*/ 1883644 h 2282360"/>
                              <a:gd name="connsiteX117" fmla="*/ 2325791 w 6253392"/>
                              <a:gd name="connsiteY117" fmla="*/ 1735149 h 2282360"/>
                              <a:gd name="connsiteX118" fmla="*/ 2325791 w 6253392"/>
                              <a:gd name="connsiteY118" fmla="*/ 1621230 h 2282360"/>
                              <a:gd name="connsiteX119" fmla="*/ 2325791 w 6253392"/>
                              <a:gd name="connsiteY119" fmla="*/ 1557413 h 2282360"/>
                              <a:gd name="connsiteX120" fmla="*/ 2299311 w 6253392"/>
                              <a:gd name="connsiteY120" fmla="*/ 1517313 h 2282360"/>
                              <a:gd name="connsiteX121" fmla="*/ 2230541 w 6253392"/>
                              <a:gd name="connsiteY121" fmla="*/ 1426730 h 2282360"/>
                              <a:gd name="connsiteX122" fmla="*/ 2190631 w 6253392"/>
                              <a:gd name="connsiteY122" fmla="*/ 1378152 h 2282360"/>
                              <a:gd name="connsiteX123" fmla="*/ 2133386 w 6253392"/>
                              <a:gd name="connsiteY123" fmla="*/ 1377676 h 2282360"/>
                              <a:gd name="connsiteX124" fmla="*/ 1940219 w 6253392"/>
                              <a:gd name="connsiteY124" fmla="*/ 1377676 h 2282360"/>
                              <a:gd name="connsiteX125" fmla="*/ 1940219 w 6253392"/>
                              <a:gd name="connsiteY125" fmla="*/ 986865 h 2282360"/>
                              <a:gd name="connsiteX126" fmla="*/ 1940219 w 6253392"/>
                              <a:gd name="connsiteY126" fmla="*/ 345452 h 2282360"/>
                              <a:gd name="connsiteX127" fmla="*/ 1940219 w 6253392"/>
                              <a:gd name="connsiteY127" fmla="*/ 198386 h 2282360"/>
                              <a:gd name="connsiteX128" fmla="*/ 1931456 w 6253392"/>
                              <a:gd name="connsiteY128" fmla="*/ 186861 h 2282360"/>
                              <a:gd name="connsiteX129" fmla="*/ 1371957 w 6253392"/>
                              <a:gd name="connsiteY129" fmla="*/ 23697 h 2282360"/>
                              <a:gd name="connsiteX130" fmla="*/ 1292424 w 6253392"/>
                              <a:gd name="connsiteY130" fmla="*/ 456 h 2282360"/>
                              <a:gd name="connsiteX131" fmla="*/ 1277374 w 6253392"/>
                              <a:gd name="connsiteY131" fmla="*/ 11982 h 2282360"/>
                              <a:gd name="connsiteX132" fmla="*/ 1277374 w 6253392"/>
                              <a:gd name="connsiteY132" fmla="*/ 232581 h 2282360"/>
                              <a:gd name="connsiteX133" fmla="*/ 1277374 w 6253392"/>
                              <a:gd name="connsiteY133" fmla="*/ 762456 h 2282360"/>
                              <a:gd name="connsiteX134" fmla="*/ 1277374 w 6253392"/>
                              <a:gd name="connsiteY134" fmla="*/ 1407013 h 2282360"/>
                              <a:gd name="connsiteX135" fmla="*/ 1277374 w 6253392"/>
                              <a:gd name="connsiteY135" fmla="*/ 1961559 h 2282360"/>
                              <a:gd name="connsiteX136" fmla="*/ 1277374 w 6253392"/>
                              <a:gd name="connsiteY136" fmla="*/ 2143772 h 2282360"/>
                              <a:gd name="connsiteX137" fmla="*/ 1277374 w 6253392"/>
                              <a:gd name="connsiteY137" fmla="*/ 2201684 h 2282360"/>
                              <a:gd name="connsiteX138" fmla="*/ 1276041 w 6253392"/>
                              <a:gd name="connsiteY138" fmla="*/ 2223306 h 2282360"/>
                              <a:gd name="connsiteX139" fmla="*/ 981718 w 6253392"/>
                              <a:gd name="connsiteY139" fmla="*/ 2223306 h 2282360"/>
                              <a:gd name="connsiteX140" fmla="*/ 981718 w 6253392"/>
                              <a:gd name="connsiteY140" fmla="*/ 2030043 h 2282360"/>
                              <a:gd name="connsiteX141" fmla="*/ 969812 w 6253392"/>
                              <a:gd name="connsiteY141" fmla="*/ 2018137 h 2282360"/>
                              <a:gd name="connsiteX142" fmla="*/ 644628 w 6253392"/>
                              <a:gd name="connsiteY142" fmla="*/ 2018137 h 2282360"/>
                              <a:gd name="connsiteX143" fmla="*/ 644628 w 6253392"/>
                              <a:gd name="connsiteY143" fmla="*/ 1845068 h 2282360"/>
                              <a:gd name="connsiteX144" fmla="*/ 620244 w 6253392"/>
                              <a:gd name="connsiteY144" fmla="*/ 1639995 h 2282360"/>
                              <a:gd name="connsiteX145" fmla="*/ 374785 w 6253392"/>
                              <a:gd name="connsiteY145" fmla="*/ 1482261 h 2282360"/>
                              <a:gd name="connsiteX146" fmla="*/ 205621 w 6253392"/>
                              <a:gd name="connsiteY146" fmla="*/ 1482261 h 2282360"/>
                              <a:gd name="connsiteX147" fmla="*/ 11501 w 6253392"/>
                              <a:gd name="connsiteY147" fmla="*/ 1482261 h 2282360"/>
                              <a:gd name="connsiteX148" fmla="*/ 11501 w 6253392"/>
                              <a:gd name="connsiteY148" fmla="*/ 1506073 h 22823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Lst>
                            <a:rect l="l" t="t" r="r" b="b"/>
                            <a:pathLst>
                              <a:path w="6253392" h="2282360">
                                <a:moveTo>
                                  <a:pt x="3039404" y="2183301"/>
                                </a:moveTo>
                                <a:cubicBezTo>
                                  <a:pt x="3039309" y="2183015"/>
                                  <a:pt x="3038070" y="2182920"/>
                                  <a:pt x="3036451" y="2182920"/>
                                </a:cubicBezTo>
                                <a:cubicBezTo>
                                  <a:pt x="3037499" y="2181967"/>
                                  <a:pt x="3038547" y="2181681"/>
                                  <a:pt x="3039404" y="2183301"/>
                                </a:cubicBezTo>
                                <a:moveTo>
                                  <a:pt x="11501" y="1506073"/>
                                </a:moveTo>
                                <a:lnTo>
                                  <a:pt x="359354" y="1506073"/>
                                </a:lnTo>
                                <a:cubicBezTo>
                                  <a:pt x="450699" y="1506073"/>
                                  <a:pt x="535281" y="1543221"/>
                                  <a:pt x="584430" y="1623231"/>
                                </a:cubicBezTo>
                                <a:cubicBezTo>
                                  <a:pt x="623768" y="1687239"/>
                                  <a:pt x="620816" y="1756200"/>
                                  <a:pt x="620816" y="1827732"/>
                                </a:cubicBezTo>
                                <a:lnTo>
                                  <a:pt x="620816" y="2030043"/>
                                </a:lnTo>
                                <a:cubicBezTo>
                                  <a:pt x="620816" y="2036520"/>
                                  <a:pt x="626245" y="2041950"/>
                                  <a:pt x="632722" y="2041950"/>
                                </a:cubicBezTo>
                                <a:lnTo>
                                  <a:pt x="957810" y="2041950"/>
                                </a:lnTo>
                                <a:lnTo>
                                  <a:pt x="957810" y="2235212"/>
                                </a:lnTo>
                                <a:cubicBezTo>
                                  <a:pt x="957810" y="2241689"/>
                                  <a:pt x="963239" y="2247118"/>
                                  <a:pt x="969716" y="2247118"/>
                                </a:cubicBezTo>
                                <a:lnTo>
                                  <a:pt x="1289185" y="2247118"/>
                                </a:lnTo>
                                <a:cubicBezTo>
                                  <a:pt x="1295662" y="2247118"/>
                                  <a:pt x="1301091" y="2241689"/>
                                  <a:pt x="1301091" y="2235212"/>
                                </a:cubicBezTo>
                                <a:lnTo>
                                  <a:pt x="1301091" y="2014613"/>
                                </a:lnTo>
                                <a:lnTo>
                                  <a:pt x="1301091" y="1484737"/>
                                </a:lnTo>
                                <a:lnTo>
                                  <a:pt x="1301091" y="840276"/>
                                </a:lnTo>
                                <a:lnTo>
                                  <a:pt x="1301091" y="285730"/>
                                </a:lnTo>
                                <a:lnTo>
                                  <a:pt x="1301091" y="103517"/>
                                </a:lnTo>
                                <a:lnTo>
                                  <a:pt x="1301091" y="45605"/>
                                </a:lnTo>
                                <a:cubicBezTo>
                                  <a:pt x="1301091" y="41223"/>
                                  <a:pt x="1302044" y="34556"/>
                                  <a:pt x="1302329" y="28269"/>
                                </a:cubicBezTo>
                                <a:cubicBezTo>
                                  <a:pt x="1483400" y="81038"/>
                                  <a:pt x="1664470" y="133902"/>
                                  <a:pt x="1845445" y="186670"/>
                                </a:cubicBezTo>
                                <a:cubicBezTo>
                                  <a:pt x="1869067" y="193528"/>
                                  <a:pt x="1892594" y="200386"/>
                                  <a:pt x="1916216" y="207339"/>
                                </a:cubicBezTo>
                                <a:lnTo>
                                  <a:pt x="1916216" y="601103"/>
                                </a:lnTo>
                                <a:lnTo>
                                  <a:pt x="1916216" y="1242802"/>
                                </a:lnTo>
                                <a:lnTo>
                                  <a:pt x="1916216" y="1389868"/>
                                </a:lnTo>
                                <a:cubicBezTo>
                                  <a:pt x="1916216" y="1396345"/>
                                  <a:pt x="1921645" y="1401774"/>
                                  <a:pt x="1928122" y="1401774"/>
                                </a:cubicBezTo>
                                <a:lnTo>
                                  <a:pt x="2097477" y="1401774"/>
                                </a:lnTo>
                                <a:cubicBezTo>
                                  <a:pt x="2121289" y="1401774"/>
                                  <a:pt x="2155198" y="1407966"/>
                                  <a:pt x="2178915" y="1402251"/>
                                </a:cubicBezTo>
                                <a:cubicBezTo>
                                  <a:pt x="2178153" y="1397869"/>
                                  <a:pt x="2178534" y="1393488"/>
                                  <a:pt x="2179582" y="1398726"/>
                                </a:cubicBezTo>
                                <a:cubicBezTo>
                                  <a:pt x="2179773" y="1399679"/>
                                  <a:pt x="2180154" y="1400727"/>
                                  <a:pt x="2180630" y="1401774"/>
                                </a:cubicBezTo>
                                <a:cubicBezTo>
                                  <a:pt x="2180725" y="1401774"/>
                                  <a:pt x="2180916" y="1401679"/>
                                  <a:pt x="2181011" y="1401679"/>
                                </a:cubicBezTo>
                                <a:cubicBezTo>
                                  <a:pt x="2181487" y="1401489"/>
                                  <a:pt x="2187012" y="1402060"/>
                                  <a:pt x="2187107" y="1401679"/>
                                </a:cubicBezTo>
                                <a:cubicBezTo>
                                  <a:pt x="2185869" y="1404441"/>
                                  <a:pt x="2184821" y="1406156"/>
                                  <a:pt x="2183868" y="1407108"/>
                                </a:cubicBezTo>
                                <a:cubicBezTo>
                                  <a:pt x="2189012" y="1414157"/>
                                  <a:pt x="2197108" y="1421872"/>
                                  <a:pt x="2200632" y="1426539"/>
                                </a:cubicBezTo>
                                <a:cubicBezTo>
                                  <a:pt x="2222349" y="1455114"/>
                                  <a:pt x="2244162" y="1483785"/>
                                  <a:pt x="2265879" y="1512360"/>
                                </a:cubicBezTo>
                                <a:cubicBezTo>
                                  <a:pt x="2275023" y="1524361"/>
                                  <a:pt x="2284167" y="1536458"/>
                                  <a:pt x="2293311" y="1548459"/>
                                </a:cubicBezTo>
                                <a:cubicBezTo>
                                  <a:pt x="2296454" y="1552650"/>
                                  <a:pt x="2302931" y="1565033"/>
                                  <a:pt x="2302550" y="1559318"/>
                                </a:cubicBezTo>
                                <a:cubicBezTo>
                                  <a:pt x="2304931" y="1574082"/>
                                  <a:pt x="2302074" y="1592274"/>
                                  <a:pt x="2302074" y="1606848"/>
                                </a:cubicBezTo>
                                <a:lnTo>
                                  <a:pt x="2302074" y="1713432"/>
                                </a:lnTo>
                                <a:lnTo>
                                  <a:pt x="2302074" y="1895550"/>
                                </a:lnTo>
                                <a:cubicBezTo>
                                  <a:pt x="2302074" y="1902027"/>
                                  <a:pt x="2307503" y="1907457"/>
                                  <a:pt x="2313980" y="1907457"/>
                                </a:cubicBezTo>
                                <a:lnTo>
                                  <a:pt x="2608207" y="1907457"/>
                                </a:lnTo>
                                <a:lnTo>
                                  <a:pt x="2608207" y="2195016"/>
                                </a:lnTo>
                                <a:cubicBezTo>
                                  <a:pt x="2608207" y="2201493"/>
                                  <a:pt x="2613636" y="2206923"/>
                                  <a:pt x="2620113" y="2206923"/>
                                </a:cubicBezTo>
                                <a:lnTo>
                                  <a:pt x="2923294" y="2206923"/>
                                </a:lnTo>
                                <a:lnTo>
                                  <a:pt x="3000542" y="2206923"/>
                                </a:lnTo>
                                <a:cubicBezTo>
                                  <a:pt x="3012067" y="2206923"/>
                                  <a:pt x="3027783" y="2209780"/>
                                  <a:pt x="3039023" y="2206923"/>
                                </a:cubicBezTo>
                                <a:cubicBezTo>
                                  <a:pt x="3055882" y="2202636"/>
                                  <a:pt x="3066741" y="2174633"/>
                                  <a:pt x="3075408" y="2161012"/>
                                </a:cubicBezTo>
                                <a:cubicBezTo>
                                  <a:pt x="3139035" y="2061571"/>
                                  <a:pt x="3202567" y="1962130"/>
                                  <a:pt x="3266194" y="1862689"/>
                                </a:cubicBezTo>
                                <a:cubicBezTo>
                                  <a:pt x="3298674" y="1811921"/>
                                  <a:pt x="3331155" y="1761057"/>
                                  <a:pt x="3363635" y="1710289"/>
                                </a:cubicBezTo>
                                <a:cubicBezTo>
                                  <a:pt x="3374779" y="1692858"/>
                                  <a:pt x="3385923" y="1675428"/>
                                  <a:pt x="3397068" y="1657997"/>
                                </a:cubicBezTo>
                                <a:cubicBezTo>
                                  <a:pt x="3399639" y="1654092"/>
                                  <a:pt x="3409355" y="1643043"/>
                                  <a:pt x="3412974" y="1635708"/>
                                </a:cubicBezTo>
                                <a:cubicBezTo>
                                  <a:pt x="3419166" y="1636089"/>
                                  <a:pt x="3428881" y="1634565"/>
                                  <a:pt x="3432215" y="1634565"/>
                                </a:cubicBezTo>
                                <a:lnTo>
                                  <a:pt x="3533180" y="1634565"/>
                                </a:lnTo>
                                <a:lnTo>
                                  <a:pt x="3691866" y="1634565"/>
                                </a:lnTo>
                                <a:cubicBezTo>
                                  <a:pt x="3698343" y="1634565"/>
                                  <a:pt x="3703773" y="1629136"/>
                                  <a:pt x="3703773" y="1622659"/>
                                </a:cubicBezTo>
                                <a:cubicBezTo>
                                  <a:pt x="3703773" y="1572558"/>
                                  <a:pt x="3701486" y="1521789"/>
                                  <a:pt x="3705582" y="1471878"/>
                                </a:cubicBezTo>
                                <a:cubicBezTo>
                                  <a:pt x="3713012" y="1381010"/>
                                  <a:pt x="3745587" y="1292999"/>
                                  <a:pt x="3798260" y="1218609"/>
                                </a:cubicBezTo>
                                <a:cubicBezTo>
                                  <a:pt x="3896463" y="1079734"/>
                                  <a:pt x="4056483" y="1002582"/>
                                  <a:pt x="4225171" y="1002296"/>
                                </a:cubicBezTo>
                                <a:cubicBezTo>
                                  <a:pt x="4274130" y="1002201"/>
                                  <a:pt x="4323183" y="1002296"/>
                                  <a:pt x="4372237" y="1002296"/>
                                </a:cubicBezTo>
                                <a:lnTo>
                                  <a:pt x="4372237" y="1591036"/>
                                </a:lnTo>
                                <a:lnTo>
                                  <a:pt x="4372237" y="1675904"/>
                                </a:lnTo>
                                <a:cubicBezTo>
                                  <a:pt x="4372237" y="1682381"/>
                                  <a:pt x="4377666" y="1687810"/>
                                  <a:pt x="4384143" y="1687810"/>
                                </a:cubicBezTo>
                                <a:lnTo>
                                  <a:pt x="4658463" y="1687810"/>
                                </a:lnTo>
                                <a:lnTo>
                                  <a:pt x="4658463" y="2029758"/>
                                </a:lnTo>
                                <a:cubicBezTo>
                                  <a:pt x="4658463" y="2036235"/>
                                  <a:pt x="4663893" y="2041664"/>
                                  <a:pt x="4670370" y="2041664"/>
                                </a:cubicBezTo>
                                <a:lnTo>
                                  <a:pt x="4951357" y="2041664"/>
                                </a:lnTo>
                                <a:lnTo>
                                  <a:pt x="4951357" y="2270454"/>
                                </a:lnTo>
                                <a:cubicBezTo>
                                  <a:pt x="4951357" y="2276931"/>
                                  <a:pt x="4956787" y="2282361"/>
                                  <a:pt x="4963264" y="2282361"/>
                                </a:cubicBezTo>
                                <a:lnTo>
                                  <a:pt x="5362647" y="2282361"/>
                                </a:lnTo>
                                <a:cubicBezTo>
                                  <a:pt x="5369124" y="2282361"/>
                                  <a:pt x="5374553" y="2276931"/>
                                  <a:pt x="5374553" y="2270454"/>
                                </a:cubicBezTo>
                                <a:lnTo>
                                  <a:pt x="5374553" y="1947271"/>
                                </a:lnTo>
                                <a:lnTo>
                                  <a:pt x="5374553" y="1710861"/>
                                </a:lnTo>
                                <a:lnTo>
                                  <a:pt x="5374553" y="1618468"/>
                                </a:lnTo>
                                <a:cubicBezTo>
                                  <a:pt x="5374553" y="1601418"/>
                                  <a:pt x="5377220" y="1581797"/>
                                  <a:pt x="5374648" y="1564938"/>
                                </a:cubicBezTo>
                                <a:cubicBezTo>
                                  <a:pt x="5370076" y="1565795"/>
                                  <a:pt x="5365790" y="1565223"/>
                                  <a:pt x="5373029" y="1563890"/>
                                </a:cubicBezTo>
                                <a:cubicBezTo>
                                  <a:pt x="5373505" y="1563795"/>
                                  <a:pt x="5374077" y="1563604"/>
                                  <a:pt x="5374553" y="1563509"/>
                                </a:cubicBezTo>
                                <a:cubicBezTo>
                                  <a:pt x="5374648" y="1561509"/>
                                  <a:pt x="5375029" y="1556556"/>
                                  <a:pt x="5374553" y="1556270"/>
                                </a:cubicBezTo>
                                <a:cubicBezTo>
                                  <a:pt x="5378839" y="1558270"/>
                                  <a:pt x="5380554" y="1559985"/>
                                  <a:pt x="5380649" y="1561223"/>
                                </a:cubicBezTo>
                                <a:cubicBezTo>
                                  <a:pt x="5389317" y="1557127"/>
                                  <a:pt x="5398746" y="1549793"/>
                                  <a:pt x="5405795" y="1545983"/>
                                </a:cubicBezTo>
                                <a:cubicBezTo>
                                  <a:pt x="5453515" y="1519980"/>
                                  <a:pt x="5501235" y="1493976"/>
                                  <a:pt x="5548956" y="1467973"/>
                                </a:cubicBezTo>
                                <a:cubicBezTo>
                                  <a:pt x="5688687" y="1391773"/>
                                  <a:pt x="5828419" y="1315573"/>
                                  <a:pt x="5968151" y="1239373"/>
                                </a:cubicBezTo>
                                <a:cubicBezTo>
                                  <a:pt x="6061305" y="1188605"/>
                                  <a:pt x="6154365" y="1137837"/>
                                  <a:pt x="6247519" y="1087068"/>
                                </a:cubicBezTo>
                                <a:cubicBezTo>
                                  <a:pt x="6260950" y="1079734"/>
                                  <a:pt x="6248948" y="1059160"/>
                                  <a:pt x="6235518" y="1066494"/>
                                </a:cubicBezTo>
                                <a:cubicBezTo>
                                  <a:pt x="5978533" y="1206607"/>
                                  <a:pt x="5721644" y="1346720"/>
                                  <a:pt x="5464659" y="1486833"/>
                                </a:cubicBezTo>
                                <a:cubicBezTo>
                                  <a:pt x="5428655" y="1506454"/>
                                  <a:pt x="5392650" y="1526076"/>
                                  <a:pt x="5356646" y="1545697"/>
                                </a:cubicBezTo>
                                <a:cubicBezTo>
                                  <a:pt x="5353026" y="1547697"/>
                                  <a:pt x="5350741" y="1551888"/>
                                  <a:pt x="5350741" y="1555984"/>
                                </a:cubicBezTo>
                                <a:lnTo>
                                  <a:pt x="5350741" y="2182158"/>
                                </a:lnTo>
                                <a:lnTo>
                                  <a:pt x="5350741" y="2258453"/>
                                </a:lnTo>
                                <a:lnTo>
                                  <a:pt x="4975170" y="2258453"/>
                                </a:lnTo>
                                <a:lnTo>
                                  <a:pt x="4975170" y="2029662"/>
                                </a:lnTo>
                                <a:cubicBezTo>
                                  <a:pt x="4975170" y="2023185"/>
                                  <a:pt x="4969741" y="2017756"/>
                                  <a:pt x="4963264" y="2017756"/>
                                </a:cubicBezTo>
                                <a:lnTo>
                                  <a:pt x="4682276" y="2017756"/>
                                </a:lnTo>
                                <a:lnTo>
                                  <a:pt x="4682276" y="1675809"/>
                                </a:lnTo>
                                <a:cubicBezTo>
                                  <a:pt x="4682276" y="1669332"/>
                                  <a:pt x="4676847" y="1663902"/>
                                  <a:pt x="4670370" y="1663902"/>
                                </a:cubicBezTo>
                                <a:lnTo>
                                  <a:pt x="4396050" y="1663902"/>
                                </a:lnTo>
                                <a:lnTo>
                                  <a:pt x="4396050" y="1075162"/>
                                </a:lnTo>
                                <a:lnTo>
                                  <a:pt x="4396050" y="990294"/>
                                </a:lnTo>
                                <a:cubicBezTo>
                                  <a:pt x="4396050" y="983817"/>
                                  <a:pt x="4390620" y="978388"/>
                                  <a:pt x="4384143" y="978388"/>
                                </a:cubicBezTo>
                                <a:cubicBezTo>
                                  <a:pt x="4256223" y="978388"/>
                                  <a:pt x="4128111" y="969720"/>
                                  <a:pt x="4007430" y="1020870"/>
                                </a:cubicBezTo>
                                <a:cubicBezTo>
                                  <a:pt x="3843314" y="1090497"/>
                                  <a:pt x="3720632" y="1242040"/>
                                  <a:pt x="3688818" y="1417776"/>
                                </a:cubicBezTo>
                                <a:cubicBezTo>
                                  <a:pt x="3677293" y="1481308"/>
                                  <a:pt x="3679579" y="1546364"/>
                                  <a:pt x="3679865" y="1610753"/>
                                </a:cubicBezTo>
                                <a:lnTo>
                                  <a:pt x="3558040" y="1610753"/>
                                </a:lnTo>
                                <a:lnTo>
                                  <a:pt x="3461266" y="1610753"/>
                                </a:lnTo>
                                <a:cubicBezTo>
                                  <a:pt x="3444883" y="1610753"/>
                                  <a:pt x="3423166" y="1606943"/>
                                  <a:pt x="3407164" y="1610753"/>
                                </a:cubicBezTo>
                                <a:cubicBezTo>
                                  <a:pt x="3389638" y="1614849"/>
                                  <a:pt x="3379827" y="1640947"/>
                                  <a:pt x="3370588" y="1655235"/>
                                </a:cubicBezTo>
                                <a:cubicBezTo>
                                  <a:pt x="3343347" y="1697907"/>
                                  <a:pt x="3316010" y="1740579"/>
                                  <a:pt x="3288768" y="1783155"/>
                                </a:cubicBezTo>
                                <a:cubicBezTo>
                                  <a:pt x="3220474" y="1889931"/>
                                  <a:pt x="3152180" y="1996706"/>
                                  <a:pt x="3083885" y="2103481"/>
                                </a:cubicBezTo>
                                <a:cubicBezTo>
                                  <a:pt x="3072456" y="2121388"/>
                                  <a:pt x="3061026" y="2139200"/>
                                  <a:pt x="3049596" y="2157107"/>
                                </a:cubicBezTo>
                                <a:cubicBezTo>
                                  <a:pt x="3045881" y="2163012"/>
                                  <a:pt x="3035022" y="2174633"/>
                                  <a:pt x="3031879" y="2182824"/>
                                </a:cubicBezTo>
                                <a:cubicBezTo>
                                  <a:pt x="3029402" y="2182920"/>
                                  <a:pt x="3027212" y="2183110"/>
                                  <a:pt x="3026735" y="2183110"/>
                                </a:cubicBezTo>
                                <a:lnTo>
                                  <a:pt x="2965490" y="2183110"/>
                                </a:lnTo>
                                <a:lnTo>
                                  <a:pt x="2631924" y="2183110"/>
                                </a:lnTo>
                                <a:lnTo>
                                  <a:pt x="2631924" y="1895550"/>
                                </a:lnTo>
                                <a:cubicBezTo>
                                  <a:pt x="2631924" y="1889073"/>
                                  <a:pt x="2626495" y="1883644"/>
                                  <a:pt x="2620018" y="1883644"/>
                                </a:cubicBezTo>
                                <a:lnTo>
                                  <a:pt x="2325791" y="1883644"/>
                                </a:lnTo>
                                <a:lnTo>
                                  <a:pt x="2325791" y="1735149"/>
                                </a:lnTo>
                                <a:lnTo>
                                  <a:pt x="2325791" y="1621230"/>
                                </a:lnTo>
                                <a:cubicBezTo>
                                  <a:pt x="2325791" y="1601323"/>
                                  <a:pt x="2329601" y="1577034"/>
                                  <a:pt x="2325791" y="1557413"/>
                                </a:cubicBezTo>
                                <a:cubicBezTo>
                                  <a:pt x="2322838" y="1542459"/>
                                  <a:pt x="2308360" y="1529219"/>
                                  <a:pt x="2299311" y="1517313"/>
                                </a:cubicBezTo>
                                <a:cubicBezTo>
                                  <a:pt x="2276356" y="1487118"/>
                                  <a:pt x="2253401" y="1456924"/>
                                  <a:pt x="2230541" y="1426730"/>
                                </a:cubicBezTo>
                                <a:cubicBezTo>
                                  <a:pt x="2220730" y="1413871"/>
                                  <a:pt x="2206633" y="1384534"/>
                                  <a:pt x="2190631" y="1378152"/>
                                </a:cubicBezTo>
                                <a:cubicBezTo>
                                  <a:pt x="2175963" y="1372247"/>
                                  <a:pt x="2148721" y="1377676"/>
                                  <a:pt x="2133386" y="1377676"/>
                                </a:cubicBezTo>
                                <a:lnTo>
                                  <a:pt x="1940219" y="1377676"/>
                                </a:lnTo>
                                <a:lnTo>
                                  <a:pt x="1940219" y="986865"/>
                                </a:lnTo>
                                <a:lnTo>
                                  <a:pt x="1940219" y="345452"/>
                                </a:lnTo>
                                <a:lnTo>
                                  <a:pt x="1940219" y="198386"/>
                                </a:lnTo>
                                <a:cubicBezTo>
                                  <a:pt x="1940219" y="193052"/>
                                  <a:pt x="1936504" y="188385"/>
                                  <a:pt x="1931456" y="186861"/>
                                </a:cubicBezTo>
                                <a:cubicBezTo>
                                  <a:pt x="1744956" y="132473"/>
                                  <a:pt x="1558457" y="78085"/>
                                  <a:pt x="1371957" y="23697"/>
                                </a:cubicBezTo>
                                <a:cubicBezTo>
                                  <a:pt x="1345478" y="15982"/>
                                  <a:pt x="1318903" y="8267"/>
                                  <a:pt x="1292424" y="456"/>
                                </a:cubicBezTo>
                                <a:cubicBezTo>
                                  <a:pt x="1284994" y="-1734"/>
                                  <a:pt x="1277374" y="4266"/>
                                  <a:pt x="1277374" y="11982"/>
                                </a:cubicBezTo>
                                <a:lnTo>
                                  <a:pt x="1277374" y="232581"/>
                                </a:lnTo>
                                <a:lnTo>
                                  <a:pt x="1277374" y="762456"/>
                                </a:lnTo>
                                <a:lnTo>
                                  <a:pt x="1277374" y="1407013"/>
                                </a:lnTo>
                                <a:lnTo>
                                  <a:pt x="1277374" y="1961559"/>
                                </a:lnTo>
                                <a:lnTo>
                                  <a:pt x="1277374" y="2143772"/>
                                </a:lnTo>
                                <a:lnTo>
                                  <a:pt x="1277374" y="2201684"/>
                                </a:lnTo>
                                <a:cubicBezTo>
                                  <a:pt x="1277374" y="2207018"/>
                                  <a:pt x="1275945" y="2215971"/>
                                  <a:pt x="1276041" y="2223306"/>
                                </a:cubicBezTo>
                                <a:lnTo>
                                  <a:pt x="981718" y="2223306"/>
                                </a:lnTo>
                                <a:lnTo>
                                  <a:pt x="981718" y="2030043"/>
                                </a:lnTo>
                                <a:cubicBezTo>
                                  <a:pt x="981718" y="2023566"/>
                                  <a:pt x="976289" y="2018137"/>
                                  <a:pt x="969812" y="2018137"/>
                                </a:cubicBezTo>
                                <a:lnTo>
                                  <a:pt x="644628" y="2018137"/>
                                </a:lnTo>
                                <a:lnTo>
                                  <a:pt x="644628" y="1845068"/>
                                </a:lnTo>
                                <a:cubicBezTo>
                                  <a:pt x="644628" y="1775345"/>
                                  <a:pt x="649962" y="1705241"/>
                                  <a:pt x="620244" y="1639995"/>
                                </a:cubicBezTo>
                                <a:cubicBezTo>
                                  <a:pt x="576620" y="1543887"/>
                                  <a:pt x="479465" y="1483689"/>
                                  <a:pt x="374785" y="1482261"/>
                                </a:cubicBezTo>
                                <a:cubicBezTo>
                                  <a:pt x="318397" y="1481499"/>
                                  <a:pt x="261914" y="1482261"/>
                                  <a:pt x="205621" y="1482261"/>
                                </a:cubicBezTo>
                                <a:lnTo>
                                  <a:pt x="11501" y="1482261"/>
                                </a:lnTo>
                                <a:cubicBezTo>
                                  <a:pt x="-3834" y="1482261"/>
                                  <a:pt x="-3834" y="1506073"/>
                                  <a:pt x="11501" y="1506073"/>
                                </a:cubicBezTo>
                              </a:path>
                            </a:pathLst>
                          </a:custGeom>
                          <a:grpFill/>
                          <a:ln w="9525" cap="flat">
                            <a:noFill/>
                            <a:prstDash val="solid"/>
                            <a:miter/>
                          </a:ln>
                        </wps:spPr>
                        <wps:bodyPr rtlCol="0" anchor="ctr"/>
                      </wps:wsp>
                      <wps:wsp>
                        <wps:cNvPr id="1661585056" name="Free-form: Shape 1661585056"/>
                        <wps:cNvSpPr/>
                        <wps:spPr>
                          <a:xfrm>
                            <a:off x="5374839" y="1561604"/>
                            <a:ext cx="6113" cy="3619"/>
                          </a:xfrm>
                          <a:custGeom>
                            <a:avLst/>
                            <a:gdLst>
                              <a:gd name="connsiteX0" fmla="*/ 0 w 6113"/>
                              <a:gd name="connsiteY0" fmla="*/ 2953 h 3619"/>
                              <a:gd name="connsiteX1" fmla="*/ 95 w 6113"/>
                              <a:gd name="connsiteY1" fmla="*/ 3620 h 3619"/>
                              <a:gd name="connsiteX2" fmla="*/ 6096 w 6113"/>
                              <a:gd name="connsiteY2" fmla="*/ 0 h 3619"/>
                              <a:gd name="connsiteX3" fmla="*/ 0 w 6113"/>
                              <a:gd name="connsiteY3" fmla="*/ 2191 h 3619"/>
                              <a:gd name="connsiteX4" fmla="*/ 0 w 6113"/>
                              <a:gd name="connsiteY4" fmla="*/ 2953 h 36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13" h="3619">
                                <a:moveTo>
                                  <a:pt x="0" y="2953"/>
                                </a:moveTo>
                                <a:cubicBezTo>
                                  <a:pt x="0" y="3143"/>
                                  <a:pt x="95" y="3334"/>
                                  <a:pt x="95" y="3620"/>
                                </a:cubicBezTo>
                                <a:cubicBezTo>
                                  <a:pt x="3143" y="3048"/>
                                  <a:pt x="6382" y="1905"/>
                                  <a:pt x="6096" y="0"/>
                                </a:cubicBezTo>
                                <a:cubicBezTo>
                                  <a:pt x="4001" y="952"/>
                                  <a:pt x="2000" y="1714"/>
                                  <a:pt x="0" y="2191"/>
                                </a:cubicBezTo>
                                <a:cubicBezTo>
                                  <a:pt x="0" y="2572"/>
                                  <a:pt x="0" y="2858"/>
                                  <a:pt x="0" y="2953"/>
                                </a:cubicBezTo>
                              </a:path>
                            </a:pathLst>
                          </a:custGeom>
                          <a:grpFill/>
                          <a:ln w="9525" cap="flat">
                            <a:noFill/>
                            <a:prstDash val="solid"/>
                            <a:miter/>
                          </a:ln>
                        </wps:spPr>
                        <wps:bodyPr rtlCol="0" anchor="ctr"/>
                      </wps:wsp>
                      <wps:wsp>
                        <wps:cNvPr id="276893563" name="Free-form: Shape 276893563"/>
                        <wps:cNvSpPr/>
                        <wps:spPr>
                          <a:xfrm>
                            <a:off x="104747" y="525103"/>
                            <a:ext cx="912133" cy="509250"/>
                          </a:xfrm>
                          <a:custGeom>
                            <a:avLst/>
                            <a:gdLst>
                              <a:gd name="connsiteX0" fmla="*/ 17721 w 912133"/>
                              <a:gd name="connsiteY0" fmla="*/ 45616 h 509250"/>
                              <a:gd name="connsiteX1" fmla="*/ 181170 w 912133"/>
                              <a:gd name="connsiteY1" fmla="*/ 32852 h 509250"/>
                              <a:gd name="connsiteX2" fmla="*/ 317473 w 912133"/>
                              <a:gd name="connsiteY2" fmla="*/ 88288 h 509250"/>
                              <a:gd name="connsiteX3" fmla="*/ 429963 w 912133"/>
                              <a:gd name="connsiteY3" fmla="*/ 183157 h 509250"/>
                              <a:gd name="connsiteX4" fmla="*/ 509688 w 912133"/>
                              <a:gd name="connsiteY4" fmla="*/ 306791 h 509250"/>
                              <a:gd name="connsiteX5" fmla="*/ 546835 w 912133"/>
                              <a:gd name="connsiteY5" fmla="*/ 447380 h 509250"/>
                              <a:gd name="connsiteX6" fmla="*/ 548073 w 912133"/>
                              <a:gd name="connsiteY6" fmla="*/ 465668 h 509250"/>
                              <a:gd name="connsiteX7" fmla="*/ 568457 w 912133"/>
                              <a:gd name="connsiteY7" fmla="*/ 474146 h 509250"/>
                              <a:gd name="connsiteX8" fmla="*/ 656944 w 912133"/>
                              <a:gd name="connsiteY8" fmla="*/ 430521 h 509250"/>
                              <a:gd name="connsiteX9" fmla="*/ 747527 w 912133"/>
                              <a:gd name="connsiteY9" fmla="*/ 459953 h 509250"/>
                              <a:gd name="connsiteX10" fmla="*/ 781722 w 912133"/>
                              <a:gd name="connsiteY10" fmla="*/ 503387 h 509250"/>
                              <a:gd name="connsiteX11" fmla="*/ 800486 w 912133"/>
                              <a:gd name="connsiteY11" fmla="*/ 505769 h 509250"/>
                              <a:gd name="connsiteX12" fmla="*/ 903832 w 912133"/>
                              <a:gd name="connsiteY12" fmla="*/ 439189 h 509250"/>
                              <a:gd name="connsiteX13" fmla="*/ 897450 w 912133"/>
                              <a:gd name="connsiteY13" fmla="*/ 416234 h 509250"/>
                              <a:gd name="connsiteX14" fmla="*/ 794580 w 912133"/>
                              <a:gd name="connsiteY14" fmla="*/ 477575 h 509250"/>
                              <a:gd name="connsiteX15" fmla="*/ 719619 w 912133"/>
                              <a:gd name="connsiteY15" fmla="*/ 416424 h 509250"/>
                              <a:gd name="connsiteX16" fmla="*/ 604938 w 912133"/>
                              <a:gd name="connsiteY16" fmla="*/ 419281 h 509250"/>
                              <a:gd name="connsiteX17" fmla="*/ 570076 w 912133"/>
                              <a:gd name="connsiteY17" fmla="*/ 440046 h 509250"/>
                              <a:gd name="connsiteX18" fmla="*/ 538834 w 912133"/>
                              <a:gd name="connsiteY18" fmla="*/ 314411 h 509250"/>
                              <a:gd name="connsiteX19" fmla="*/ 458919 w 912133"/>
                              <a:gd name="connsiteY19" fmla="*/ 180299 h 509250"/>
                              <a:gd name="connsiteX20" fmla="*/ 343381 w 912133"/>
                              <a:gd name="connsiteY20" fmla="*/ 76381 h 509250"/>
                              <a:gd name="connsiteX21" fmla="*/ 202697 w 912133"/>
                              <a:gd name="connsiteY21" fmla="*/ 13516 h 509250"/>
                              <a:gd name="connsiteX22" fmla="*/ 27151 w 912133"/>
                              <a:gd name="connsiteY22" fmla="*/ 14659 h 509250"/>
                              <a:gd name="connsiteX23" fmla="*/ 5815 w 912133"/>
                              <a:gd name="connsiteY23" fmla="*/ 25137 h 509250"/>
                              <a:gd name="connsiteX24" fmla="*/ 17721 w 912133"/>
                              <a:gd name="connsiteY24" fmla="*/ 45616 h 509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912133" h="509250">
                                <a:moveTo>
                                  <a:pt x="17721" y="45616"/>
                                </a:moveTo>
                                <a:cubicBezTo>
                                  <a:pt x="66775" y="17041"/>
                                  <a:pt x="127735" y="21041"/>
                                  <a:pt x="181170" y="32852"/>
                                </a:cubicBezTo>
                                <a:cubicBezTo>
                                  <a:pt x="229938" y="43615"/>
                                  <a:pt x="274992" y="62285"/>
                                  <a:pt x="317473" y="88288"/>
                                </a:cubicBezTo>
                                <a:cubicBezTo>
                                  <a:pt x="359669" y="114005"/>
                                  <a:pt x="397007" y="145819"/>
                                  <a:pt x="429963" y="183157"/>
                                </a:cubicBezTo>
                                <a:cubicBezTo>
                                  <a:pt x="462253" y="219828"/>
                                  <a:pt x="489399" y="261738"/>
                                  <a:pt x="509688" y="306791"/>
                                </a:cubicBezTo>
                                <a:cubicBezTo>
                                  <a:pt x="529214" y="350225"/>
                                  <a:pt x="542644" y="400136"/>
                                  <a:pt x="546835" y="447380"/>
                                </a:cubicBezTo>
                                <a:cubicBezTo>
                                  <a:pt x="547407" y="453476"/>
                                  <a:pt x="547788" y="459572"/>
                                  <a:pt x="548073" y="465668"/>
                                </a:cubicBezTo>
                                <a:cubicBezTo>
                                  <a:pt x="548550" y="475384"/>
                                  <a:pt x="561123" y="482242"/>
                                  <a:pt x="568457" y="474146"/>
                                </a:cubicBezTo>
                                <a:cubicBezTo>
                                  <a:pt x="591031" y="448904"/>
                                  <a:pt x="623511" y="432807"/>
                                  <a:pt x="656944" y="430521"/>
                                </a:cubicBezTo>
                                <a:cubicBezTo>
                                  <a:pt x="689710" y="428330"/>
                                  <a:pt x="722381" y="438998"/>
                                  <a:pt x="747527" y="459953"/>
                                </a:cubicBezTo>
                                <a:cubicBezTo>
                                  <a:pt x="762100" y="472145"/>
                                  <a:pt x="773340" y="486433"/>
                                  <a:pt x="781722" y="503387"/>
                                </a:cubicBezTo>
                                <a:cubicBezTo>
                                  <a:pt x="785055" y="510055"/>
                                  <a:pt x="795533" y="511293"/>
                                  <a:pt x="800486" y="505769"/>
                                </a:cubicBezTo>
                                <a:cubicBezTo>
                                  <a:pt x="828299" y="474717"/>
                                  <a:pt x="863922" y="451571"/>
                                  <a:pt x="903832" y="439189"/>
                                </a:cubicBezTo>
                                <a:cubicBezTo>
                                  <a:pt x="918405" y="434617"/>
                                  <a:pt x="912214" y="411661"/>
                                  <a:pt x="897450" y="416234"/>
                                </a:cubicBezTo>
                                <a:cubicBezTo>
                                  <a:pt x="858874" y="428235"/>
                                  <a:pt x="823346" y="449285"/>
                                  <a:pt x="794580" y="477575"/>
                                </a:cubicBezTo>
                                <a:cubicBezTo>
                                  <a:pt x="776864" y="449857"/>
                                  <a:pt x="750194" y="428616"/>
                                  <a:pt x="719619" y="416424"/>
                                </a:cubicBezTo>
                                <a:cubicBezTo>
                                  <a:pt x="682757" y="401756"/>
                                  <a:pt x="641133" y="403851"/>
                                  <a:pt x="604938" y="419281"/>
                                </a:cubicBezTo>
                                <a:cubicBezTo>
                                  <a:pt x="592460" y="424615"/>
                                  <a:pt x="580649" y="431569"/>
                                  <a:pt x="570076" y="440046"/>
                                </a:cubicBezTo>
                                <a:cubicBezTo>
                                  <a:pt x="565599" y="396993"/>
                                  <a:pt x="555122" y="354607"/>
                                  <a:pt x="538834" y="314411"/>
                                </a:cubicBezTo>
                                <a:cubicBezTo>
                                  <a:pt x="519213" y="265834"/>
                                  <a:pt x="492162" y="220781"/>
                                  <a:pt x="458919" y="180299"/>
                                </a:cubicBezTo>
                                <a:cubicBezTo>
                                  <a:pt x="425963" y="140104"/>
                                  <a:pt x="386815" y="104956"/>
                                  <a:pt x="343381" y="76381"/>
                                </a:cubicBezTo>
                                <a:cubicBezTo>
                                  <a:pt x="300328" y="48092"/>
                                  <a:pt x="252608" y="26375"/>
                                  <a:pt x="202697" y="13516"/>
                                </a:cubicBezTo>
                                <a:cubicBezTo>
                                  <a:pt x="146499" y="-1057"/>
                                  <a:pt x="82110" y="-8105"/>
                                  <a:pt x="27151" y="14659"/>
                                </a:cubicBezTo>
                                <a:cubicBezTo>
                                  <a:pt x="19817" y="17707"/>
                                  <a:pt x="12673" y="21041"/>
                                  <a:pt x="5815" y="25137"/>
                                </a:cubicBezTo>
                                <a:cubicBezTo>
                                  <a:pt x="-7520" y="32662"/>
                                  <a:pt x="4482" y="53331"/>
                                  <a:pt x="17721" y="45616"/>
                                </a:cubicBezTo>
                              </a:path>
                            </a:pathLst>
                          </a:custGeom>
                          <a:grpFill/>
                          <a:ln w="9525" cap="flat">
                            <a:noFill/>
                            <a:prstDash val="solid"/>
                            <a:miter/>
                          </a:ln>
                        </wps:spPr>
                        <wps:bodyPr rtlCol="0" anchor="ctr"/>
                      </wps:wsp>
                      <wps:wsp>
                        <wps:cNvPr id="1060941568" name="Free-form: Shape 1060941568"/>
                        <wps:cNvSpPr/>
                        <wps:spPr>
                          <a:xfrm>
                            <a:off x="2087004" y="585271"/>
                            <a:ext cx="1467983" cy="591221"/>
                          </a:xfrm>
                          <a:custGeom>
                            <a:avLst/>
                            <a:gdLst>
                              <a:gd name="connsiteX0" fmla="*/ 20665 w 1467983"/>
                              <a:gd name="connsiteY0" fmla="*/ 421978 h 591221"/>
                              <a:gd name="connsiteX1" fmla="*/ 248217 w 1467983"/>
                              <a:gd name="connsiteY1" fmla="*/ 350636 h 591221"/>
                              <a:gd name="connsiteX2" fmla="*/ 445861 w 1467983"/>
                              <a:gd name="connsiteY2" fmla="*/ 463984 h 591221"/>
                              <a:gd name="connsiteX3" fmla="*/ 500344 w 1467983"/>
                              <a:gd name="connsiteY3" fmla="*/ 582665 h 591221"/>
                              <a:gd name="connsiteX4" fmla="*/ 522156 w 1467983"/>
                              <a:gd name="connsiteY4" fmla="*/ 585523 h 591221"/>
                              <a:gd name="connsiteX5" fmla="*/ 738945 w 1467983"/>
                              <a:gd name="connsiteY5" fmla="*/ 501893 h 591221"/>
                              <a:gd name="connsiteX6" fmla="*/ 800001 w 1467983"/>
                              <a:gd name="connsiteY6" fmla="*/ 534373 h 591221"/>
                              <a:gd name="connsiteX7" fmla="*/ 818765 w 1467983"/>
                              <a:gd name="connsiteY7" fmla="*/ 531992 h 591221"/>
                              <a:gd name="connsiteX8" fmla="*/ 915062 w 1467983"/>
                              <a:gd name="connsiteY8" fmla="*/ 420550 h 591221"/>
                              <a:gd name="connsiteX9" fmla="*/ 1050413 w 1467983"/>
                              <a:gd name="connsiteY9" fmla="*/ 403405 h 591221"/>
                              <a:gd name="connsiteX10" fmla="*/ 1112897 w 1467983"/>
                              <a:gd name="connsiteY10" fmla="*/ 446077 h 591221"/>
                              <a:gd name="connsiteX11" fmla="*/ 1132804 w 1467983"/>
                              <a:gd name="connsiteY11" fmla="*/ 440838 h 591221"/>
                              <a:gd name="connsiteX12" fmla="*/ 1361595 w 1467983"/>
                              <a:gd name="connsiteY12" fmla="*/ 86603 h 591221"/>
                              <a:gd name="connsiteX13" fmla="*/ 1461988 w 1467983"/>
                              <a:gd name="connsiteY13" fmla="*/ 22024 h 591221"/>
                              <a:gd name="connsiteX14" fmla="*/ 1449987 w 1467983"/>
                              <a:gd name="connsiteY14" fmla="*/ 1450 h 591221"/>
                              <a:gd name="connsiteX15" fmla="*/ 1274631 w 1467983"/>
                              <a:gd name="connsiteY15" fmla="*/ 134038 h 591221"/>
                              <a:gd name="connsiteX16" fmla="*/ 1151283 w 1467983"/>
                              <a:gd name="connsiteY16" fmla="*/ 316156 h 591221"/>
                              <a:gd name="connsiteX17" fmla="*/ 1115373 w 1467983"/>
                              <a:gd name="connsiteY17" fmla="*/ 413882 h 591221"/>
                              <a:gd name="connsiteX18" fmla="*/ 991739 w 1467983"/>
                              <a:gd name="connsiteY18" fmla="*/ 372353 h 591221"/>
                              <a:gd name="connsiteX19" fmla="*/ 850197 w 1467983"/>
                              <a:gd name="connsiteY19" fmla="*/ 443029 h 591221"/>
                              <a:gd name="connsiteX20" fmla="*/ 804382 w 1467983"/>
                              <a:gd name="connsiteY20" fmla="*/ 507703 h 591221"/>
                              <a:gd name="connsiteX21" fmla="*/ 554160 w 1467983"/>
                              <a:gd name="connsiteY21" fmla="*/ 513799 h 591221"/>
                              <a:gd name="connsiteX22" fmla="*/ 516727 w 1467983"/>
                              <a:gd name="connsiteY22" fmla="*/ 550566 h 591221"/>
                              <a:gd name="connsiteX23" fmla="*/ 384139 w 1467983"/>
                              <a:gd name="connsiteY23" fmla="*/ 374734 h 591221"/>
                              <a:gd name="connsiteX24" fmla="*/ 134774 w 1467983"/>
                              <a:gd name="connsiteY24" fmla="*/ 335872 h 591221"/>
                              <a:gd name="connsiteX25" fmla="*/ 3901 w 1467983"/>
                              <a:gd name="connsiteY25" fmla="*/ 405310 h 591221"/>
                              <a:gd name="connsiteX26" fmla="*/ 20665 w 1467983"/>
                              <a:gd name="connsiteY26" fmla="*/ 421978 h 5912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467983" h="591221">
                                <a:moveTo>
                                  <a:pt x="20665" y="421978"/>
                                </a:moveTo>
                                <a:cubicBezTo>
                                  <a:pt x="82197" y="367495"/>
                                  <a:pt x="166778" y="342254"/>
                                  <a:pt x="248217" y="350636"/>
                                </a:cubicBezTo>
                                <a:cubicBezTo>
                                  <a:pt x="326418" y="358732"/>
                                  <a:pt x="398331" y="401785"/>
                                  <a:pt x="445861" y="463984"/>
                                </a:cubicBezTo>
                                <a:cubicBezTo>
                                  <a:pt x="472626" y="498940"/>
                                  <a:pt x="491391" y="539517"/>
                                  <a:pt x="500344" y="582665"/>
                                </a:cubicBezTo>
                                <a:cubicBezTo>
                                  <a:pt x="502439" y="592762"/>
                                  <a:pt x="517394" y="594190"/>
                                  <a:pt x="522156" y="585523"/>
                                </a:cubicBezTo>
                                <a:cubicBezTo>
                                  <a:pt x="563019" y="511132"/>
                                  <a:pt x="659221" y="479128"/>
                                  <a:pt x="738945" y="501893"/>
                                </a:cubicBezTo>
                                <a:cubicBezTo>
                                  <a:pt x="761329" y="508275"/>
                                  <a:pt x="782379" y="519133"/>
                                  <a:pt x="800001" y="534373"/>
                                </a:cubicBezTo>
                                <a:cubicBezTo>
                                  <a:pt x="805335" y="538945"/>
                                  <a:pt x="815145" y="539326"/>
                                  <a:pt x="818765" y="531992"/>
                                </a:cubicBezTo>
                                <a:cubicBezTo>
                                  <a:pt x="840196" y="487225"/>
                                  <a:pt x="872010" y="446267"/>
                                  <a:pt x="915062" y="420550"/>
                                </a:cubicBezTo>
                                <a:cubicBezTo>
                                  <a:pt x="955925" y="396166"/>
                                  <a:pt x="1004788" y="388831"/>
                                  <a:pt x="1050413" y="403405"/>
                                </a:cubicBezTo>
                                <a:cubicBezTo>
                                  <a:pt x="1075083" y="411310"/>
                                  <a:pt x="1096800" y="425788"/>
                                  <a:pt x="1112897" y="446077"/>
                                </a:cubicBezTo>
                                <a:cubicBezTo>
                                  <a:pt x="1118517" y="453220"/>
                                  <a:pt x="1130899" y="448934"/>
                                  <a:pt x="1132804" y="440838"/>
                                </a:cubicBezTo>
                                <a:cubicBezTo>
                                  <a:pt x="1166808" y="301297"/>
                                  <a:pt x="1249104" y="175567"/>
                                  <a:pt x="1361595" y="86603"/>
                                </a:cubicBezTo>
                                <a:cubicBezTo>
                                  <a:pt x="1392837" y="61933"/>
                                  <a:pt x="1426650" y="40407"/>
                                  <a:pt x="1461988" y="22024"/>
                                </a:cubicBezTo>
                                <a:cubicBezTo>
                                  <a:pt x="1475609" y="14975"/>
                                  <a:pt x="1463607" y="-5599"/>
                                  <a:pt x="1449987" y="1450"/>
                                </a:cubicBezTo>
                                <a:cubicBezTo>
                                  <a:pt x="1384645" y="35263"/>
                                  <a:pt x="1325209" y="80507"/>
                                  <a:pt x="1274631" y="134038"/>
                                </a:cubicBezTo>
                                <a:cubicBezTo>
                                  <a:pt x="1224054" y="187473"/>
                                  <a:pt x="1181953" y="249195"/>
                                  <a:pt x="1151283" y="316156"/>
                                </a:cubicBezTo>
                                <a:cubicBezTo>
                                  <a:pt x="1136804" y="347779"/>
                                  <a:pt x="1124708" y="380449"/>
                                  <a:pt x="1115373" y="413882"/>
                                </a:cubicBezTo>
                                <a:cubicBezTo>
                                  <a:pt x="1082512" y="383688"/>
                                  <a:pt x="1036030" y="369877"/>
                                  <a:pt x="991739" y="372353"/>
                                </a:cubicBezTo>
                                <a:cubicBezTo>
                                  <a:pt x="936875" y="375496"/>
                                  <a:pt x="887250" y="403405"/>
                                  <a:pt x="850197" y="443029"/>
                                </a:cubicBezTo>
                                <a:cubicBezTo>
                                  <a:pt x="832100" y="462364"/>
                                  <a:pt x="816860" y="484367"/>
                                  <a:pt x="804382" y="507703"/>
                                </a:cubicBezTo>
                                <a:cubicBezTo>
                                  <a:pt x="731706" y="455506"/>
                                  <a:pt x="625312" y="460269"/>
                                  <a:pt x="554160" y="513799"/>
                                </a:cubicBezTo>
                                <a:cubicBezTo>
                                  <a:pt x="540063" y="524372"/>
                                  <a:pt x="527395" y="536659"/>
                                  <a:pt x="516727" y="550566"/>
                                </a:cubicBezTo>
                                <a:cubicBezTo>
                                  <a:pt x="495010" y="478843"/>
                                  <a:pt x="446813" y="415787"/>
                                  <a:pt x="384139" y="374734"/>
                                </a:cubicBezTo>
                                <a:cubicBezTo>
                                  <a:pt x="310797" y="326728"/>
                                  <a:pt x="219261" y="313965"/>
                                  <a:pt x="134774" y="335872"/>
                                </a:cubicBezTo>
                                <a:cubicBezTo>
                                  <a:pt x="86387" y="348350"/>
                                  <a:pt x="41334" y="372163"/>
                                  <a:pt x="3901" y="405310"/>
                                </a:cubicBezTo>
                                <a:cubicBezTo>
                                  <a:pt x="-7719" y="415311"/>
                                  <a:pt x="9235" y="432170"/>
                                  <a:pt x="20665" y="421978"/>
                                </a:cubicBezTo>
                              </a:path>
                            </a:pathLst>
                          </a:custGeom>
                          <a:grpFill/>
                          <a:ln w="9525" cap="flat">
                            <a:noFill/>
                            <a:prstDash val="solid"/>
                            <a:miter/>
                          </a:ln>
                        </wps:spPr>
                        <wps:bodyPr rtlCol="0" anchor="ctr"/>
                      </wps:wsp>
                      <wps:wsp>
                        <wps:cNvPr id="1406284844" name="Free-form: Shape 1406284844"/>
                        <wps:cNvSpPr/>
                        <wps:spPr>
                          <a:xfrm>
                            <a:off x="3773790" y="169198"/>
                            <a:ext cx="2006977" cy="639315"/>
                          </a:xfrm>
                          <a:custGeom>
                            <a:avLst/>
                            <a:gdLst>
                              <a:gd name="connsiteX0" fmla="*/ 23613 w 2006977"/>
                              <a:gd name="connsiteY0" fmla="*/ 349704 h 639315"/>
                              <a:gd name="connsiteX1" fmla="*/ 432712 w 2006977"/>
                              <a:gd name="connsiteY1" fmla="*/ 28235 h 639315"/>
                              <a:gd name="connsiteX2" fmla="*/ 698460 w 2006977"/>
                              <a:gd name="connsiteY2" fmla="*/ 70145 h 639315"/>
                              <a:gd name="connsiteX3" fmla="*/ 902866 w 2006977"/>
                              <a:gd name="connsiteY3" fmla="*/ 253787 h 639315"/>
                              <a:gd name="connsiteX4" fmla="*/ 984305 w 2006977"/>
                              <a:gd name="connsiteY4" fmla="*/ 551539 h 639315"/>
                              <a:gd name="connsiteX5" fmla="*/ 1004689 w 2006977"/>
                              <a:gd name="connsiteY5" fmla="*/ 560016 h 639315"/>
                              <a:gd name="connsiteX6" fmla="*/ 1270817 w 2006977"/>
                              <a:gd name="connsiteY6" fmla="*/ 565826 h 639315"/>
                              <a:gd name="connsiteX7" fmla="*/ 1318442 w 2006977"/>
                              <a:gd name="connsiteY7" fmla="*/ 630692 h 639315"/>
                              <a:gd name="connsiteX8" fmla="*/ 1340254 w 2006977"/>
                              <a:gd name="connsiteY8" fmla="*/ 633549 h 639315"/>
                              <a:gd name="connsiteX9" fmla="*/ 1469318 w 2006977"/>
                              <a:gd name="connsiteY9" fmla="*/ 509248 h 639315"/>
                              <a:gd name="connsiteX10" fmla="*/ 1631624 w 2006977"/>
                              <a:gd name="connsiteY10" fmla="*/ 508295 h 639315"/>
                              <a:gd name="connsiteX11" fmla="*/ 1698204 w 2006977"/>
                              <a:gd name="connsiteY11" fmla="*/ 568779 h 639315"/>
                              <a:gd name="connsiteX12" fmla="*/ 1720016 w 2006977"/>
                              <a:gd name="connsiteY12" fmla="*/ 565922 h 639315"/>
                              <a:gd name="connsiteX13" fmla="*/ 1912707 w 2006977"/>
                              <a:gd name="connsiteY13" fmla="*/ 298936 h 639315"/>
                              <a:gd name="connsiteX14" fmla="*/ 1998813 w 2006977"/>
                              <a:gd name="connsiteY14" fmla="*/ 257216 h 639315"/>
                              <a:gd name="connsiteX15" fmla="*/ 1992431 w 2006977"/>
                              <a:gd name="connsiteY15" fmla="*/ 234261 h 639315"/>
                              <a:gd name="connsiteX16" fmla="*/ 1732113 w 2006977"/>
                              <a:gd name="connsiteY16" fmla="*/ 464099 h 639315"/>
                              <a:gd name="connsiteX17" fmla="*/ 1703728 w 2006977"/>
                              <a:gd name="connsiteY17" fmla="*/ 535061 h 639315"/>
                              <a:gd name="connsiteX18" fmla="*/ 1568949 w 2006977"/>
                              <a:gd name="connsiteY18" fmla="*/ 467624 h 639315"/>
                              <a:gd name="connsiteX19" fmla="*/ 1391118 w 2006977"/>
                              <a:gd name="connsiteY19" fmla="*/ 532965 h 639315"/>
                              <a:gd name="connsiteX20" fmla="*/ 1331206 w 2006977"/>
                              <a:gd name="connsiteY20" fmla="*/ 603164 h 639315"/>
                              <a:gd name="connsiteX21" fmla="*/ 1068125 w 2006977"/>
                              <a:gd name="connsiteY21" fmla="*/ 499247 h 639315"/>
                              <a:gd name="connsiteX22" fmla="*/ 1009070 w 2006977"/>
                              <a:gd name="connsiteY22" fmla="*/ 526679 h 639315"/>
                              <a:gd name="connsiteX23" fmla="*/ 941823 w 2006977"/>
                              <a:gd name="connsiteY23" fmla="*/ 272075 h 639315"/>
                              <a:gd name="connsiteX24" fmla="*/ 740275 w 2006977"/>
                              <a:gd name="connsiteY24" fmla="*/ 65669 h 639315"/>
                              <a:gd name="connsiteX25" fmla="*/ 462430 w 2006977"/>
                              <a:gd name="connsiteY25" fmla="*/ 1375 h 639315"/>
                              <a:gd name="connsiteX26" fmla="*/ 196588 w 2006977"/>
                              <a:gd name="connsiteY26" fmla="*/ 95958 h 639315"/>
                              <a:gd name="connsiteX27" fmla="*/ 14374 w 2006977"/>
                              <a:gd name="connsiteY27" fmla="*/ 310080 h 639315"/>
                              <a:gd name="connsiteX28" fmla="*/ 849 w 2006977"/>
                              <a:gd name="connsiteY28" fmla="*/ 343608 h 639315"/>
                              <a:gd name="connsiteX29" fmla="*/ 23613 w 2006977"/>
                              <a:gd name="connsiteY29" fmla="*/ 349704 h 6393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2006977" h="639315">
                                <a:moveTo>
                                  <a:pt x="23613" y="349704"/>
                                </a:moveTo>
                                <a:cubicBezTo>
                                  <a:pt x="86097" y="177302"/>
                                  <a:pt x="253166" y="53667"/>
                                  <a:pt x="432712" y="28235"/>
                                </a:cubicBezTo>
                                <a:cubicBezTo>
                                  <a:pt x="523295" y="15377"/>
                                  <a:pt x="616354" y="29569"/>
                                  <a:pt x="698460" y="70145"/>
                                </a:cubicBezTo>
                                <a:cubicBezTo>
                                  <a:pt x="781613" y="111293"/>
                                  <a:pt x="852384" y="176063"/>
                                  <a:pt x="902866" y="253787"/>
                                </a:cubicBezTo>
                                <a:cubicBezTo>
                                  <a:pt x="960016" y="341894"/>
                                  <a:pt x="990877" y="446288"/>
                                  <a:pt x="984305" y="551539"/>
                                </a:cubicBezTo>
                                <a:cubicBezTo>
                                  <a:pt x="983638" y="562493"/>
                                  <a:pt x="997545" y="566493"/>
                                  <a:pt x="1004689" y="560016"/>
                                </a:cubicBezTo>
                                <a:cubicBezTo>
                                  <a:pt x="1077460" y="494008"/>
                                  <a:pt x="1198808" y="503628"/>
                                  <a:pt x="1270817" y="565826"/>
                                </a:cubicBezTo>
                                <a:cubicBezTo>
                                  <a:pt x="1291296" y="583543"/>
                                  <a:pt x="1308155" y="605546"/>
                                  <a:pt x="1318442" y="630692"/>
                                </a:cubicBezTo>
                                <a:cubicBezTo>
                                  <a:pt x="1322157" y="639740"/>
                                  <a:pt x="1334635" y="643169"/>
                                  <a:pt x="1340254" y="633549"/>
                                </a:cubicBezTo>
                                <a:cubicBezTo>
                                  <a:pt x="1370544" y="581162"/>
                                  <a:pt x="1413787" y="535061"/>
                                  <a:pt x="1469318" y="509248"/>
                                </a:cubicBezTo>
                                <a:cubicBezTo>
                                  <a:pt x="1520181" y="485531"/>
                                  <a:pt x="1580666" y="483816"/>
                                  <a:pt x="1631624" y="508295"/>
                                </a:cubicBezTo>
                                <a:cubicBezTo>
                                  <a:pt x="1659342" y="521630"/>
                                  <a:pt x="1682773" y="541919"/>
                                  <a:pt x="1698204" y="568779"/>
                                </a:cubicBezTo>
                                <a:cubicBezTo>
                                  <a:pt x="1703157" y="577542"/>
                                  <a:pt x="1717540" y="575923"/>
                                  <a:pt x="1720016" y="565922"/>
                                </a:cubicBezTo>
                                <a:cubicBezTo>
                                  <a:pt x="1746591" y="456194"/>
                                  <a:pt x="1817362" y="359229"/>
                                  <a:pt x="1912707" y="298936"/>
                                </a:cubicBezTo>
                                <a:cubicBezTo>
                                  <a:pt x="1939758" y="281791"/>
                                  <a:pt x="1968619" y="267789"/>
                                  <a:pt x="1998813" y="257216"/>
                                </a:cubicBezTo>
                                <a:cubicBezTo>
                                  <a:pt x="2013196" y="252168"/>
                                  <a:pt x="2007004" y="229118"/>
                                  <a:pt x="1992431" y="234261"/>
                                </a:cubicBezTo>
                                <a:cubicBezTo>
                                  <a:pt x="1880132" y="273599"/>
                                  <a:pt x="1785453" y="357800"/>
                                  <a:pt x="1732113" y="464099"/>
                                </a:cubicBezTo>
                                <a:cubicBezTo>
                                  <a:pt x="1720683" y="486959"/>
                                  <a:pt x="1711158" y="510677"/>
                                  <a:pt x="1703728" y="535061"/>
                                </a:cubicBezTo>
                                <a:cubicBezTo>
                                  <a:pt x="1670962" y="494960"/>
                                  <a:pt x="1620670" y="472005"/>
                                  <a:pt x="1568949" y="467624"/>
                                </a:cubicBezTo>
                                <a:cubicBezTo>
                                  <a:pt x="1503037" y="462004"/>
                                  <a:pt x="1439790" y="489912"/>
                                  <a:pt x="1391118" y="532965"/>
                                </a:cubicBezTo>
                                <a:cubicBezTo>
                                  <a:pt x="1367972" y="553349"/>
                                  <a:pt x="1348065" y="577352"/>
                                  <a:pt x="1331206" y="603164"/>
                                </a:cubicBezTo>
                                <a:cubicBezTo>
                                  <a:pt x="1281390" y="514010"/>
                                  <a:pt x="1165947" y="472100"/>
                                  <a:pt x="1068125" y="499247"/>
                                </a:cubicBezTo>
                                <a:cubicBezTo>
                                  <a:pt x="1046980" y="505152"/>
                                  <a:pt x="1027072" y="514391"/>
                                  <a:pt x="1009070" y="526679"/>
                                </a:cubicBezTo>
                                <a:cubicBezTo>
                                  <a:pt x="1009832" y="437715"/>
                                  <a:pt x="985258" y="349609"/>
                                  <a:pt x="941823" y="272075"/>
                                </a:cubicBezTo>
                                <a:cubicBezTo>
                                  <a:pt x="894294" y="187398"/>
                                  <a:pt x="824285" y="114627"/>
                                  <a:pt x="740275" y="65669"/>
                                </a:cubicBezTo>
                                <a:cubicBezTo>
                                  <a:pt x="656359" y="16805"/>
                                  <a:pt x="559395" y="-6055"/>
                                  <a:pt x="462430" y="1375"/>
                                </a:cubicBezTo>
                                <a:cubicBezTo>
                                  <a:pt x="367561" y="8709"/>
                                  <a:pt x="274978" y="42237"/>
                                  <a:pt x="196588" y="95958"/>
                                </a:cubicBezTo>
                                <a:cubicBezTo>
                                  <a:pt x="118387" y="149489"/>
                                  <a:pt x="53046" y="223117"/>
                                  <a:pt x="14374" y="310080"/>
                                </a:cubicBezTo>
                                <a:cubicBezTo>
                                  <a:pt x="9421" y="321129"/>
                                  <a:pt x="4945" y="332273"/>
                                  <a:pt x="849" y="343608"/>
                                </a:cubicBezTo>
                                <a:cubicBezTo>
                                  <a:pt x="-4676" y="357800"/>
                                  <a:pt x="18375" y="363992"/>
                                  <a:pt x="23613" y="349704"/>
                                </a:cubicBezTo>
                              </a:path>
                            </a:pathLst>
                          </a:custGeom>
                          <a:grpFill/>
                          <a:ln w="9525" cap="flat">
                            <a:noFill/>
                            <a:prstDash val="solid"/>
                            <a:miter/>
                          </a:ln>
                        </wps:spPr>
                        <wps:bodyPr rtlCol="0" anchor="ctr"/>
                      </wps:wsp>
                      <wps:wsp>
                        <wps:cNvPr id="1257202922" name="Free-form: Shape 1257202922"/>
                        <wps:cNvSpPr/>
                        <wps:spPr>
                          <a:xfrm>
                            <a:off x="5848349" y="129448"/>
                            <a:ext cx="316683" cy="391813"/>
                          </a:xfrm>
                          <a:custGeom>
                            <a:avLst/>
                            <a:gdLst>
                              <a:gd name="connsiteX0" fmla="*/ 8454 w 316683"/>
                              <a:gd name="connsiteY0" fmla="*/ 391454 h 391813"/>
                              <a:gd name="connsiteX1" fmla="*/ 23123 w 316683"/>
                              <a:gd name="connsiteY1" fmla="*/ 383072 h 391813"/>
                              <a:gd name="connsiteX2" fmla="*/ 83225 w 316683"/>
                              <a:gd name="connsiteY2" fmla="*/ 188667 h 391813"/>
                              <a:gd name="connsiteX3" fmla="*/ 210385 w 316683"/>
                              <a:gd name="connsiteY3" fmla="*/ 56460 h 391813"/>
                              <a:gd name="connsiteX4" fmla="*/ 304777 w 316683"/>
                              <a:gd name="connsiteY4" fmla="*/ 23885 h 391813"/>
                              <a:gd name="connsiteX5" fmla="*/ 316683 w 316683"/>
                              <a:gd name="connsiteY5" fmla="*/ 11978 h 391813"/>
                              <a:gd name="connsiteX6" fmla="*/ 304777 w 316683"/>
                              <a:gd name="connsiteY6" fmla="*/ 72 h 391813"/>
                              <a:gd name="connsiteX7" fmla="*/ 132851 w 316683"/>
                              <a:gd name="connsiteY7" fmla="*/ 84845 h 391813"/>
                              <a:gd name="connsiteX8" fmla="*/ 26552 w 316683"/>
                              <a:gd name="connsiteY8" fmla="*/ 259724 h 391813"/>
                              <a:gd name="connsiteX9" fmla="*/ 168 w 316683"/>
                              <a:gd name="connsiteY9" fmla="*/ 376691 h 391813"/>
                              <a:gd name="connsiteX10" fmla="*/ 8454 w 316683"/>
                              <a:gd name="connsiteY10" fmla="*/ 391454 h 3918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16683" h="391813">
                                <a:moveTo>
                                  <a:pt x="8454" y="391454"/>
                                </a:moveTo>
                                <a:cubicBezTo>
                                  <a:pt x="13979" y="392978"/>
                                  <a:pt x="22266" y="389549"/>
                                  <a:pt x="23123" y="383072"/>
                                </a:cubicBezTo>
                                <a:cubicBezTo>
                                  <a:pt x="32267" y="315635"/>
                                  <a:pt x="50079" y="248484"/>
                                  <a:pt x="83225" y="188667"/>
                                </a:cubicBezTo>
                                <a:cubicBezTo>
                                  <a:pt x="113325" y="134375"/>
                                  <a:pt x="156187" y="87321"/>
                                  <a:pt x="210385" y="56460"/>
                                </a:cubicBezTo>
                                <a:cubicBezTo>
                                  <a:pt x="239340" y="39982"/>
                                  <a:pt x="271916" y="28171"/>
                                  <a:pt x="304777" y="23885"/>
                                </a:cubicBezTo>
                                <a:cubicBezTo>
                                  <a:pt x="311159" y="23027"/>
                                  <a:pt x="316683" y="19027"/>
                                  <a:pt x="316683" y="11978"/>
                                </a:cubicBezTo>
                                <a:cubicBezTo>
                                  <a:pt x="316683" y="6168"/>
                                  <a:pt x="311159" y="-785"/>
                                  <a:pt x="304777" y="72"/>
                                </a:cubicBezTo>
                                <a:cubicBezTo>
                                  <a:pt x="239626" y="8454"/>
                                  <a:pt x="180190" y="39887"/>
                                  <a:pt x="132851" y="84845"/>
                                </a:cubicBezTo>
                                <a:cubicBezTo>
                                  <a:pt x="82654" y="132565"/>
                                  <a:pt x="48269" y="194477"/>
                                  <a:pt x="26552" y="259724"/>
                                </a:cubicBezTo>
                                <a:cubicBezTo>
                                  <a:pt x="13884" y="297728"/>
                                  <a:pt x="5597" y="336971"/>
                                  <a:pt x="168" y="376691"/>
                                </a:cubicBezTo>
                                <a:cubicBezTo>
                                  <a:pt x="-690" y="383168"/>
                                  <a:pt x="1691" y="389645"/>
                                  <a:pt x="8454" y="391454"/>
                                </a:cubicBezTo>
                              </a:path>
                            </a:pathLst>
                          </a:custGeom>
                          <a:grpFill/>
                          <a:ln w="9525" cap="flat">
                            <a:noFill/>
                            <a:prstDash val="solid"/>
                            <a:miter/>
                          </a:ln>
                        </wps:spPr>
                        <wps:bodyPr rtlCol="0" anchor="ctr"/>
                      </wps:wsp>
                      <wps:wsp>
                        <wps:cNvPr id="201634633" name="Free-form: Shape 201634633"/>
                        <wps:cNvSpPr/>
                        <wps:spPr>
                          <a:xfrm>
                            <a:off x="1427107" y="30271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276373842" name="Free-form: Shape 276373842"/>
                        <wps:cNvSpPr/>
                        <wps:spPr>
                          <a:xfrm>
                            <a:off x="1427107" y="43606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09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09"/>
                                  <a:pt x="376714" y="63309"/>
                                </a:cubicBezTo>
                                <a:cubicBezTo>
                                  <a:pt x="378619" y="61405"/>
                                  <a:pt x="379952" y="58737"/>
                                  <a:pt x="379952" y="55213"/>
                                </a:cubicBezTo>
                                <a:lnTo>
                                  <a:pt x="379952" y="12160"/>
                                </a:lnTo>
                                <a:close/>
                              </a:path>
                            </a:pathLst>
                          </a:custGeom>
                          <a:grpFill/>
                          <a:ln w="9525" cap="flat">
                            <a:noFill/>
                            <a:prstDash val="solid"/>
                            <a:miter/>
                          </a:ln>
                        </wps:spPr>
                        <wps:bodyPr rtlCol="0" anchor="ctr"/>
                      </wps:wsp>
                      <wps:wsp>
                        <wps:cNvPr id="592910361" name="Free-form: Shape 592910361"/>
                        <wps:cNvSpPr/>
                        <wps:spPr>
                          <a:xfrm>
                            <a:off x="1427107" y="56941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09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09"/>
                                  <a:pt x="376714" y="63309"/>
                                </a:cubicBezTo>
                                <a:cubicBezTo>
                                  <a:pt x="378619" y="61405"/>
                                  <a:pt x="379952" y="58738"/>
                                  <a:pt x="379952" y="55213"/>
                                </a:cubicBezTo>
                                <a:lnTo>
                                  <a:pt x="379952" y="12160"/>
                                </a:lnTo>
                                <a:close/>
                              </a:path>
                            </a:pathLst>
                          </a:custGeom>
                          <a:grpFill/>
                          <a:ln w="9525" cap="flat">
                            <a:noFill/>
                            <a:prstDash val="solid"/>
                            <a:miter/>
                          </a:ln>
                        </wps:spPr>
                        <wps:bodyPr rtlCol="0" anchor="ctr"/>
                      </wps:wsp>
                      <wps:wsp>
                        <wps:cNvPr id="127982336" name="Free-form: Shape 127982336"/>
                        <wps:cNvSpPr/>
                        <wps:spPr>
                          <a:xfrm>
                            <a:off x="1427107" y="702862"/>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8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976"/>
                                </a:cubicBezTo>
                                <a:cubicBezTo>
                                  <a:pt x="376333" y="63881"/>
                                  <a:pt x="376428" y="63691"/>
                                  <a:pt x="376523" y="63595"/>
                                </a:cubicBezTo>
                                <a:cubicBezTo>
                                  <a:pt x="376618" y="63500"/>
                                  <a:pt x="376714" y="63405"/>
                                  <a:pt x="376714" y="63405"/>
                                </a:cubicBezTo>
                                <a:cubicBezTo>
                                  <a:pt x="378619" y="61500"/>
                                  <a:pt x="379952" y="58833"/>
                                  <a:pt x="379952" y="55308"/>
                                </a:cubicBezTo>
                                <a:lnTo>
                                  <a:pt x="379952" y="12160"/>
                                </a:lnTo>
                                <a:close/>
                              </a:path>
                            </a:pathLst>
                          </a:custGeom>
                          <a:grpFill/>
                          <a:ln w="9525" cap="flat">
                            <a:noFill/>
                            <a:prstDash val="solid"/>
                            <a:miter/>
                          </a:ln>
                        </wps:spPr>
                        <wps:bodyPr rtlCol="0" anchor="ctr"/>
                      </wps:wsp>
                      <wps:wsp>
                        <wps:cNvPr id="583798977" name="Free-form: Shape 583798977"/>
                        <wps:cNvSpPr/>
                        <wps:spPr>
                          <a:xfrm>
                            <a:off x="1427107" y="836212"/>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881 h 67373"/>
                              <a:gd name="connsiteX33" fmla="*/ 376523 w 379952"/>
                              <a:gd name="connsiteY33" fmla="*/ 63500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881"/>
                                </a:cubicBezTo>
                                <a:cubicBezTo>
                                  <a:pt x="376333" y="63786"/>
                                  <a:pt x="376428" y="63595"/>
                                  <a:pt x="376523" y="63500"/>
                                </a:cubicBezTo>
                                <a:cubicBezTo>
                                  <a:pt x="376618" y="63405"/>
                                  <a:pt x="376714" y="63310"/>
                                  <a:pt x="376714" y="63310"/>
                                </a:cubicBezTo>
                                <a:cubicBezTo>
                                  <a:pt x="378619" y="61405"/>
                                  <a:pt x="379952" y="58737"/>
                                  <a:pt x="379952" y="55213"/>
                                </a:cubicBezTo>
                                <a:lnTo>
                                  <a:pt x="379952" y="12160"/>
                                </a:lnTo>
                                <a:close/>
                              </a:path>
                            </a:pathLst>
                          </a:custGeom>
                          <a:grpFill/>
                          <a:ln w="9525" cap="flat">
                            <a:noFill/>
                            <a:prstDash val="solid"/>
                            <a:miter/>
                          </a:ln>
                        </wps:spPr>
                        <wps:bodyPr rtlCol="0" anchor="ctr"/>
                      </wps:wsp>
                      <wps:wsp>
                        <wps:cNvPr id="491920955" name="Free-form: Shape 491920955"/>
                        <wps:cNvSpPr/>
                        <wps:spPr>
                          <a:xfrm>
                            <a:off x="1427107" y="969562"/>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8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976"/>
                                </a:cubicBezTo>
                                <a:cubicBezTo>
                                  <a:pt x="376333" y="63881"/>
                                  <a:pt x="376428" y="63691"/>
                                  <a:pt x="376523" y="63595"/>
                                </a:cubicBezTo>
                                <a:cubicBezTo>
                                  <a:pt x="376618" y="63500"/>
                                  <a:pt x="376714" y="63405"/>
                                  <a:pt x="376714" y="63405"/>
                                </a:cubicBezTo>
                                <a:cubicBezTo>
                                  <a:pt x="378619" y="61500"/>
                                  <a:pt x="379952" y="58833"/>
                                  <a:pt x="379952" y="55308"/>
                                </a:cubicBezTo>
                                <a:lnTo>
                                  <a:pt x="379952" y="12160"/>
                                </a:lnTo>
                                <a:close/>
                              </a:path>
                            </a:pathLst>
                          </a:custGeom>
                          <a:grpFill/>
                          <a:ln w="9525" cap="flat">
                            <a:noFill/>
                            <a:prstDash val="solid"/>
                            <a:miter/>
                          </a:ln>
                        </wps:spPr>
                        <wps:bodyPr rtlCol="0" anchor="ctr"/>
                      </wps:wsp>
                      <wps:wsp>
                        <wps:cNvPr id="591601564" name="Free-form: Shape 591601564"/>
                        <wps:cNvSpPr/>
                        <wps:spPr>
                          <a:xfrm>
                            <a:off x="1427107" y="1102912"/>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976 h 67373"/>
                              <a:gd name="connsiteX33" fmla="*/ 376523 w 379952"/>
                              <a:gd name="connsiteY33" fmla="*/ 63595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976"/>
                                </a:cubicBezTo>
                                <a:cubicBezTo>
                                  <a:pt x="376333" y="63881"/>
                                  <a:pt x="376428" y="63691"/>
                                  <a:pt x="376523" y="63595"/>
                                </a:cubicBezTo>
                                <a:cubicBezTo>
                                  <a:pt x="376618" y="63500"/>
                                  <a:pt x="376714" y="63405"/>
                                  <a:pt x="376714" y="63310"/>
                                </a:cubicBezTo>
                                <a:cubicBezTo>
                                  <a:pt x="378619" y="61405"/>
                                  <a:pt x="379952" y="58737"/>
                                  <a:pt x="379952" y="55213"/>
                                </a:cubicBezTo>
                                <a:lnTo>
                                  <a:pt x="379952" y="12160"/>
                                </a:lnTo>
                                <a:close/>
                              </a:path>
                            </a:pathLst>
                          </a:custGeom>
                          <a:grpFill/>
                          <a:ln w="9525" cap="flat">
                            <a:noFill/>
                            <a:prstDash val="solid"/>
                            <a:miter/>
                          </a:ln>
                        </wps:spPr>
                        <wps:bodyPr rtlCol="0" anchor="ctr"/>
                      </wps:wsp>
                      <wps:wsp>
                        <wps:cNvPr id="1236606125" name="Free-form: Shape 1236606125"/>
                        <wps:cNvSpPr/>
                        <wps:spPr>
                          <a:xfrm>
                            <a:off x="1427107" y="1236262"/>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881 h 67373"/>
                              <a:gd name="connsiteX33" fmla="*/ 376523 w 379952"/>
                              <a:gd name="connsiteY33" fmla="*/ 63500 h 67373"/>
                              <a:gd name="connsiteX34" fmla="*/ 376714 w 379952"/>
                              <a:gd name="connsiteY34" fmla="*/ 63214 h 67373"/>
                              <a:gd name="connsiteX35" fmla="*/ 379952 w 379952"/>
                              <a:gd name="connsiteY35" fmla="*/ 55118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881"/>
                                </a:cubicBezTo>
                                <a:cubicBezTo>
                                  <a:pt x="376333" y="63786"/>
                                  <a:pt x="376428" y="63595"/>
                                  <a:pt x="376523" y="63500"/>
                                </a:cubicBezTo>
                                <a:cubicBezTo>
                                  <a:pt x="376618" y="63405"/>
                                  <a:pt x="376714" y="63309"/>
                                  <a:pt x="376714" y="63214"/>
                                </a:cubicBezTo>
                                <a:cubicBezTo>
                                  <a:pt x="378619" y="61309"/>
                                  <a:pt x="379952" y="58642"/>
                                  <a:pt x="379952" y="55118"/>
                                </a:cubicBezTo>
                                <a:lnTo>
                                  <a:pt x="379952" y="12160"/>
                                </a:lnTo>
                                <a:close/>
                              </a:path>
                            </a:pathLst>
                          </a:custGeom>
                          <a:grpFill/>
                          <a:ln w="9525" cap="flat">
                            <a:noFill/>
                            <a:prstDash val="solid"/>
                            <a:miter/>
                          </a:ln>
                        </wps:spPr>
                        <wps:bodyPr rtlCol="0" anchor="ctr"/>
                      </wps:wsp>
                      <wps:wsp>
                        <wps:cNvPr id="1398631158" name="Free-form: Shape 1398631158"/>
                        <wps:cNvSpPr/>
                        <wps:spPr>
                          <a:xfrm>
                            <a:off x="1427107" y="136970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7 h 67373"/>
                              <a:gd name="connsiteX6" fmla="*/ 47244 w 379952"/>
                              <a:gd name="connsiteY6" fmla="*/ 24067 h 67373"/>
                              <a:gd name="connsiteX7" fmla="*/ 132302 w 379952"/>
                              <a:gd name="connsiteY7" fmla="*/ 24067 h 67373"/>
                              <a:gd name="connsiteX8" fmla="*/ 235172 w 379952"/>
                              <a:gd name="connsiteY8" fmla="*/ 24067 h 67373"/>
                              <a:gd name="connsiteX9" fmla="*/ 324136 w 379952"/>
                              <a:gd name="connsiteY9" fmla="*/ 24067 h 67373"/>
                              <a:gd name="connsiteX10" fmla="*/ 353473 w 379952"/>
                              <a:gd name="connsiteY10" fmla="*/ 24067 h 67373"/>
                              <a:gd name="connsiteX11" fmla="*/ 356140 w 379952"/>
                              <a:gd name="connsiteY11" fmla="*/ 24067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7"/>
                                </a:lnTo>
                                <a:lnTo>
                                  <a:pt x="47244" y="24067"/>
                                </a:lnTo>
                                <a:lnTo>
                                  <a:pt x="132302" y="24067"/>
                                </a:lnTo>
                                <a:lnTo>
                                  <a:pt x="235172" y="24067"/>
                                </a:lnTo>
                                <a:lnTo>
                                  <a:pt x="324136" y="24067"/>
                                </a:lnTo>
                                <a:lnTo>
                                  <a:pt x="353473" y="24067"/>
                                </a:lnTo>
                                <a:cubicBezTo>
                                  <a:pt x="354330" y="24067"/>
                                  <a:pt x="355187" y="24067"/>
                                  <a:pt x="356140" y="24067"/>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10"/>
                                  <a:pt x="376714" y="63310"/>
                                </a:cubicBezTo>
                                <a:cubicBezTo>
                                  <a:pt x="378619" y="61405"/>
                                  <a:pt x="379952" y="58738"/>
                                  <a:pt x="379952" y="55213"/>
                                </a:cubicBezTo>
                                <a:lnTo>
                                  <a:pt x="379952" y="12160"/>
                                </a:lnTo>
                                <a:close/>
                              </a:path>
                            </a:pathLst>
                          </a:custGeom>
                          <a:grpFill/>
                          <a:ln w="9525" cap="flat">
                            <a:noFill/>
                            <a:prstDash val="solid"/>
                            <a:miter/>
                          </a:ln>
                        </wps:spPr>
                        <wps:bodyPr rtlCol="0" anchor="ctr"/>
                      </wps:wsp>
                      <wps:wsp>
                        <wps:cNvPr id="120608323" name="Free-form: Shape 120608323"/>
                        <wps:cNvSpPr/>
                        <wps:spPr>
                          <a:xfrm>
                            <a:off x="1427107" y="150305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7 h 67373"/>
                              <a:gd name="connsiteX6" fmla="*/ 47244 w 379952"/>
                              <a:gd name="connsiteY6" fmla="*/ 24067 h 67373"/>
                              <a:gd name="connsiteX7" fmla="*/ 132302 w 379952"/>
                              <a:gd name="connsiteY7" fmla="*/ 24067 h 67373"/>
                              <a:gd name="connsiteX8" fmla="*/ 235172 w 379952"/>
                              <a:gd name="connsiteY8" fmla="*/ 24067 h 67373"/>
                              <a:gd name="connsiteX9" fmla="*/ 324136 w 379952"/>
                              <a:gd name="connsiteY9" fmla="*/ 24067 h 67373"/>
                              <a:gd name="connsiteX10" fmla="*/ 353473 w 379952"/>
                              <a:gd name="connsiteY10" fmla="*/ 24067 h 67373"/>
                              <a:gd name="connsiteX11" fmla="*/ 356140 w 379952"/>
                              <a:gd name="connsiteY11" fmla="*/ 24067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7"/>
                                </a:lnTo>
                                <a:lnTo>
                                  <a:pt x="47244" y="24067"/>
                                </a:lnTo>
                                <a:lnTo>
                                  <a:pt x="132302" y="24067"/>
                                </a:lnTo>
                                <a:lnTo>
                                  <a:pt x="235172" y="24067"/>
                                </a:lnTo>
                                <a:lnTo>
                                  <a:pt x="324136" y="24067"/>
                                </a:lnTo>
                                <a:lnTo>
                                  <a:pt x="353473" y="24067"/>
                                </a:lnTo>
                                <a:cubicBezTo>
                                  <a:pt x="354330" y="24067"/>
                                  <a:pt x="355187" y="24067"/>
                                  <a:pt x="356140" y="24067"/>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1097929742" name="Free-form: Shape 1097929742"/>
                        <wps:cNvSpPr/>
                        <wps:spPr>
                          <a:xfrm>
                            <a:off x="1427107" y="163640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7 h 67373"/>
                              <a:gd name="connsiteX6" fmla="*/ 47244 w 379952"/>
                              <a:gd name="connsiteY6" fmla="*/ 24067 h 67373"/>
                              <a:gd name="connsiteX7" fmla="*/ 132302 w 379952"/>
                              <a:gd name="connsiteY7" fmla="*/ 24067 h 67373"/>
                              <a:gd name="connsiteX8" fmla="*/ 235172 w 379952"/>
                              <a:gd name="connsiteY8" fmla="*/ 24067 h 67373"/>
                              <a:gd name="connsiteX9" fmla="*/ 324136 w 379952"/>
                              <a:gd name="connsiteY9" fmla="*/ 24067 h 67373"/>
                              <a:gd name="connsiteX10" fmla="*/ 353473 w 379952"/>
                              <a:gd name="connsiteY10" fmla="*/ 24067 h 67373"/>
                              <a:gd name="connsiteX11" fmla="*/ 356140 w 379952"/>
                              <a:gd name="connsiteY11" fmla="*/ 24067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7"/>
                                </a:lnTo>
                                <a:lnTo>
                                  <a:pt x="47244" y="24067"/>
                                </a:lnTo>
                                <a:lnTo>
                                  <a:pt x="132302" y="24067"/>
                                </a:lnTo>
                                <a:lnTo>
                                  <a:pt x="235172" y="24067"/>
                                </a:lnTo>
                                <a:lnTo>
                                  <a:pt x="324136" y="24067"/>
                                </a:lnTo>
                                <a:lnTo>
                                  <a:pt x="353473" y="24067"/>
                                </a:lnTo>
                                <a:cubicBezTo>
                                  <a:pt x="354330" y="24067"/>
                                  <a:pt x="355187" y="24067"/>
                                  <a:pt x="356140" y="24067"/>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10"/>
                                  <a:pt x="376714" y="63310"/>
                                </a:cubicBezTo>
                                <a:cubicBezTo>
                                  <a:pt x="378619" y="61405"/>
                                  <a:pt x="379952" y="58738"/>
                                  <a:pt x="379952" y="55213"/>
                                </a:cubicBezTo>
                                <a:lnTo>
                                  <a:pt x="379952" y="12160"/>
                                </a:lnTo>
                                <a:close/>
                              </a:path>
                            </a:pathLst>
                          </a:custGeom>
                          <a:grpFill/>
                          <a:ln w="9525" cap="flat">
                            <a:noFill/>
                            <a:prstDash val="solid"/>
                            <a:miter/>
                          </a:ln>
                        </wps:spPr>
                        <wps:bodyPr rtlCol="0" anchor="ctr"/>
                      </wps:wsp>
                      <wps:wsp>
                        <wps:cNvPr id="694073538" name="Free-form: Shape 694073538"/>
                        <wps:cNvSpPr/>
                        <wps:spPr>
                          <a:xfrm>
                            <a:off x="1427107" y="176975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1141613179" name="Free-form: Shape 1141613179"/>
                        <wps:cNvSpPr/>
                        <wps:spPr>
                          <a:xfrm>
                            <a:off x="1427107" y="190310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873038992" name="Free-form: Shape 873038992"/>
                        <wps:cNvSpPr/>
                        <wps:spPr>
                          <a:xfrm>
                            <a:off x="1427107" y="203645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68046 w 379952"/>
                              <a:gd name="connsiteY15" fmla="*/ 254 h 67373"/>
                              <a:gd name="connsiteX16" fmla="*/ 332613 w 379952"/>
                              <a:gd name="connsiteY16" fmla="*/ 254 h 67373"/>
                              <a:gd name="connsiteX17" fmla="*/ 247555 w 379952"/>
                              <a:gd name="connsiteY17" fmla="*/ 254 h 67373"/>
                              <a:gd name="connsiteX18" fmla="*/ 144685 w 379952"/>
                              <a:gd name="connsiteY18" fmla="*/ 254 h 67373"/>
                              <a:gd name="connsiteX19" fmla="*/ 55721 w 379952"/>
                              <a:gd name="connsiteY19" fmla="*/ 254 h 67373"/>
                              <a:gd name="connsiteX20" fmla="*/ 12478 w 379952"/>
                              <a:gd name="connsiteY20" fmla="*/ 254 h 67373"/>
                              <a:gd name="connsiteX21" fmla="*/ 11906 w 379952"/>
                              <a:gd name="connsiteY21" fmla="*/ 254 h 67373"/>
                              <a:gd name="connsiteX22" fmla="*/ 0 w 379952"/>
                              <a:gd name="connsiteY22" fmla="*/ 12160 h 67373"/>
                              <a:gd name="connsiteX23" fmla="*/ 0 w 379952"/>
                              <a:gd name="connsiteY23" fmla="*/ 55213 h 67373"/>
                              <a:gd name="connsiteX24" fmla="*/ 11906 w 379952"/>
                              <a:gd name="connsiteY24" fmla="*/ 67119 h 67373"/>
                              <a:gd name="connsiteX25" fmla="*/ 47339 w 379952"/>
                              <a:gd name="connsiteY25" fmla="*/ 67119 h 67373"/>
                              <a:gd name="connsiteX26" fmla="*/ 132397 w 379952"/>
                              <a:gd name="connsiteY26" fmla="*/ 67119 h 67373"/>
                              <a:gd name="connsiteX27" fmla="*/ 235267 w 379952"/>
                              <a:gd name="connsiteY27" fmla="*/ 67119 h 67373"/>
                              <a:gd name="connsiteX28" fmla="*/ 324231 w 379952"/>
                              <a:gd name="connsiteY28" fmla="*/ 67119 h 67373"/>
                              <a:gd name="connsiteX29" fmla="*/ 367475 w 379952"/>
                              <a:gd name="connsiteY29" fmla="*/ 67119 h 67373"/>
                              <a:gd name="connsiteX30" fmla="*/ 368046 w 379952"/>
                              <a:gd name="connsiteY30" fmla="*/ 67119 h 67373"/>
                              <a:gd name="connsiteX31" fmla="*/ 376142 w 379952"/>
                              <a:gd name="connsiteY31" fmla="*/ 63976 h 67373"/>
                              <a:gd name="connsiteX32" fmla="*/ 376523 w 379952"/>
                              <a:gd name="connsiteY32" fmla="*/ 63595 h 67373"/>
                              <a:gd name="connsiteX33" fmla="*/ 376714 w 379952"/>
                              <a:gd name="connsiteY33" fmla="*/ 63405 h 67373"/>
                              <a:gd name="connsiteX34" fmla="*/ 379952 w 379952"/>
                              <a:gd name="connsiteY34" fmla="*/ 55309 h 67373"/>
                              <a:gd name="connsiteX35" fmla="*/ 379952 w 379952"/>
                              <a:gd name="connsiteY35" fmla="*/ 12256 h 67373"/>
                              <a:gd name="connsiteX36" fmla="*/ 368046 w 379952"/>
                              <a:gd name="connsiteY36" fmla="*/ 254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68046" y="254"/>
                                </a:move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256"/>
                                </a:lnTo>
                                <a:cubicBezTo>
                                  <a:pt x="379952" y="5778"/>
                                  <a:pt x="374523" y="254"/>
                                  <a:pt x="368046" y="254"/>
                                </a:cubicBezTo>
                              </a:path>
                            </a:pathLst>
                          </a:custGeom>
                          <a:grpFill/>
                          <a:ln w="9525" cap="flat">
                            <a:noFill/>
                            <a:prstDash val="solid"/>
                            <a:miter/>
                          </a:ln>
                        </wps:spPr>
                        <wps:bodyPr rtlCol="0" anchor="ctr"/>
                      </wps:wsp>
                      <wps:wsp>
                        <wps:cNvPr id="315821787" name="Free-form: Shape 315821787"/>
                        <wps:cNvSpPr/>
                        <wps:spPr>
                          <a:xfrm>
                            <a:off x="3500604" y="1791538"/>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35636 w 135636"/>
                              <a:gd name="connsiteY9" fmla="*/ 25622 h 135636"/>
                              <a:gd name="connsiteX10" fmla="*/ 135636 w 135636"/>
                              <a:gd name="connsiteY10" fmla="*/ 11906 h 135636"/>
                              <a:gd name="connsiteX11" fmla="*/ 123730 w 135636"/>
                              <a:gd name="connsiteY11" fmla="*/ 0 h 135636"/>
                              <a:gd name="connsiteX12" fmla="*/ 25622 w 135636"/>
                              <a:gd name="connsiteY12" fmla="*/ 0 h 135636"/>
                              <a:gd name="connsiteX13" fmla="*/ 11906 w 135636"/>
                              <a:gd name="connsiteY13" fmla="*/ 0 h 135636"/>
                              <a:gd name="connsiteX14" fmla="*/ 0 w 135636"/>
                              <a:gd name="connsiteY14" fmla="*/ 11906 h 135636"/>
                              <a:gd name="connsiteX15" fmla="*/ 0 w 135636"/>
                              <a:gd name="connsiteY15" fmla="*/ 110014 h 135636"/>
                              <a:gd name="connsiteX16" fmla="*/ 0 w 135636"/>
                              <a:gd name="connsiteY16" fmla="*/ 123730 h 135636"/>
                              <a:gd name="connsiteX17" fmla="*/ 11906 w 135636"/>
                              <a:gd name="connsiteY17" fmla="*/ 135636 h 135636"/>
                              <a:gd name="connsiteX18" fmla="*/ 110014 w 135636"/>
                              <a:gd name="connsiteY18" fmla="*/ 135636 h 135636"/>
                              <a:gd name="connsiteX19" fmla="*/ 123730 w 135636"/>
                              <a:gd name="connsiteY19" fmla="*/ 135636 h 135636"/>
                              <a:gd name="connsiteX20" fmla="*/ 131826 w 135636"/>
                              <a:gd name="connsiteY20" fmla="*/ 132493 h 135636"/>
                              <a:gd name="connsiteX21" fmla="*/ 132207 w 135636"/>
                              <a:gd name="connsiteY21" fmla="*/ 132112 h 135636"/>
                              <a:gd name="connsiteX22" fmla="*/ 132398 w 135636"/>
                              <a:gd name="connsiteY22" fmla="*/ 131921 h 135636"/>
                              <a:gd name="connsiteX23" fmla="*/ 135636 w 135636"/>
                              <a:gd name="connsiteY23" fmla="*/ 123825 h 135636"/>
                              <a:gd name="connsiteX24" fmla="*/ 135636 w 135636"/>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1921" y="132397"/>
                                  <a:pt x="132112" y="132207"/>
                                  <a:pt x="132207" y="132112"/>
                                </a:cubicBezTo>
                                <a:cubicBezTo>
                                  <a:pt x="132302" y="132017"/>
                                  <a:pt x="132398" y="131921"/>
                                  <a:pt x="132398"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513821245" name="Free-form: Shape 513821245"/>
                        <wps:cNvSpPr/>
                        <wps:spPr>
                          <a:xfrm>
                            <a:off x="3718060" y="1791538"/>
                            <a:ext cx="135635" cy="135636"/>
                          </a:xfrm>
                          <a:custGeom>
                            <a:avLst/>
                            <a:gdLst>
                              <a:gd name="connsiteX0" fmla="*/ 25622 w 135635"/>
                              <a:gd name="connsiteY0" fmla="*/ 111824 h 135636"/>
                              <a:gd name="connsiteX1" fmla="*/ 23813 w 135635"/>
                              <a:gd name="connsiteY1" fmla="*/ 111824 h 135636"/>
                              <a:gd name="connsiteX2" fmla="*/ 23813 w 135635"/>
                              <a:gd name="connsiteY2" fmla="*/ 25622 h 135636"/>
                              <a:gd name="connsiteX3" fmla="*/ 23813 w 135635"/>
                              <a:gd name="connsiteY3" fmla="*/ 23813 h 135636"/>
                              <a:gd name="connsiteX4" fmla="*/ 110014 w 135635"/>
                              <a:gd name="connsiteY4" fmla="*/ 23813 h 135636"/>
                              <a:gd name="connsiteX5" fmla="*/ 111823 w 135635"/>
                              <a:gd name="connsiteY5" fmla="*/ 23813 h 135636"/>
                              <a:gd name="connsiteX6" fmla="*/ 111823 w 135635"/>
                              <a:gd name="connsiteY6" fmla="*/ 110014 h 135636"/>
                              <a:gd name="connsiteX7" fmla="*/ 111823 w 135635"/>
                              <a:gd name="connsiteY7" fmla="*/ 111824 h 135636"/>
                              <a:gd name="connsiteX8" fmla="*/ 25622 w 135635"/>
                              <a:gd name="connsiteY8" fmla="*/ 111824 h 135636"/>
                              <a:gd name="connsiteX9" fmla="*/ 135636 w 135635"/>
                              <a:gd name="connsiteY9" fmla="*/ 25622 h 135636"/>
                              <a:gd name="connsiteX10" fmla="*/ 135636 w 135635"/>
                              <a:gd name="connsiteY10" fmla="*/ 11906 h 135636"/>
                              <a:gd name="connsiteX11" fmla="*/ 123730 w 135635"/>
                              <a:gd name="connsiteY11" fmla="*/ 0 h 135636"/>
                              <a:gd name="connsiteX12" fmla="*/ 25622 w 135635"/>
                              <a:gd name="connsiteY12" fmla="*/ 0 h 135636"/>
                              <a:gd name="connsiteX13" fmla="*/ 11906 w 135635"/>
                              <a:gd name="connsiteY13" fmla="*/ 0 h 135636"/>
                              <a:gd name="connsiteX14" fmla="*/ 0 w 135635"/>
                              <a:gd name="connsiteY14" fmla="*/ 11906 h 135636"/>
                              <a:gd name="connsiteX15" fmla="*/ 0 w 135635"/>
                              <a:gd name="connsiteY15" fmla="*/ 110014 h 135636"/>
                              <a:gd name="connsiteX16" fmla="*/ 0 w 135635"/>
                              <a:gd name="connsiteY16" fmla="*/ 123730 h 135636"/>
                              <a:gd name="connsiteX17" fmla="*/ 11906 w 135635"/>
                              <a:gd name="connsiteY17" fmla="*/ 135636 h 135636"/>
                              <a:gd name="connsiteX18" fmla="*/ 110014 w 135635"/>
                              <a:gd name="connsiteY18" fmla="*/ 135636 h 135636"/>
                              <a:gd name="connsiteX19" fmla="*/ 123730 w 135635"/>
                              <a:gd name="connsiteY19" fmla="*/ 135636 h 135636"/>
                              <a:gd name="connsiteX20" fmla="*/ 131826 w 135635"/>
                              <a:gd name="connsiteY20" fmla="*/ 132493 h 135636"/>
                              <a:gd name="connsiteX21" fmla="*/ 132207 w 135635"/>
                              <a:gd name="connsiteY21" fmla="*/ 132112 h 135636"/>
                              <a:gd name="connsiteX22" fmla="*/ 132397 w 135635"/>
                              <a:gd name="connsiteY22" fmla="*/ 131921 h 135636"/>
                              <a:gd name="connsiteX23" fmla="*/ 135636 w 135635"/>
                              <a:gd name="connsiteY23" fmla="*/ 123825 h 135636"/>
                              <a:gd name="connsiteX24" fmla="*/ 135636 w 135635"/>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622" y="111824"/>
                                </a:moveTo>
                                <a:lnTo>
                                  <a:pt x="23813" y="111824"/>
                                </a:lnTo>
                                <a:lnTo>
                                  <a:pt x="23813" y="25622"/>
                                </a:lnTo>
                                <a:lnTo>
                                  <a:pt x="23813" y="23813"/>
                                </a:lnTo>
                                <a:lnTo>
                                  <a:pt x="110014" y="23813"/>
                                </a:lnTo>
                                <a:lnTo>
                                  <a:pt x="111823" y="23813"/>
                                </a:lnTo>
                                <a:lnTo>
                                  <a:pt x="111823" y="110014"/>
                                </a:lnTo>
                                <a:lnTo>
                                  <a:pt x="111823" y="111824"/>
                                </a:lnTo>
                                <a:lnTo>
                                  <a:pt x="25622"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2016" y="132397"/>
                                  <a:pt x="132112" y="132207"/>
                                  <a:pt x="132207" y="132112"/>
                                </a:cubicBezTo>
                                <a:cubicBezTo>
                                  <a:pt x="132302" y="132017"/>
                                  <a:pt x="132397" y="131921"/>
                                  <a:pt x="132397"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1497737457" name="Free-form: Shape 1497737457"/>
                        <wps:cNvSpPr/>
                        <wps:spPr>
                          <a:xfrm>
                            <a:off x="3935611" y="1791538"/>
                            <a:ext cx="135635" cy="135636"/>
                          </a:xfrm>
                          <a:custGeom>
                            <a:avLst/>
                            <a:gdLst>
                              <a:gd name="connsiteX0" fmla="*/ 25527 w 135635"/>
                              <a:gd name="connsiteY0" fmla="*/ 111824 h 135636"/>
                              <a:gd name="connsiteX1" fmla="*/ 23717 w 135635"/>
                              <a:gd name="connsiteY1" fmla="*/ 111824 h 135636"/>
                              <a:gd name="connsiteX2" fmla="*/ 23717 w 135635"/>
                              <a:gd name="connsiteY2" fmla="*/ 25622 h 135636"/>
                              <a:gd name="connsiteX3" fmla="*/ 23717 w 135635"/>
                              <a:gd name="connsiteY3" fmla="*/ 23813 h 135636"/>
                              <a:gd name="connsiteX4" fmla="*/ 109919 w 135635"/>
                              <a:gd name="connsiteY4" fmla="*/ 23813 h 135636"/>
                              <a:gd name="connsiteX5" fmla="*/ 111728 w 135635"/>
                              <a:gd name="connsiteY5" fmla="*/ 23813 h 135636"/>
                              <a:gd name="connsiteX6" fmla="*/ 111728 w 135635"/>
                              <a:gd name="connsiteY6" fmla="*/ 110014 h 135636"/>
                              <a:gd name="connsiteX7" fmla="*/ 111728 w 135635"/>
                              <a:gd name="connsiteY7" fmla="*/ 111824 h 135636"/>
                              <a:gd name="connsiteX8" fmla="*/ 25527 w 135635"/>
                              <a:gd name="connsiteY8" fmla="*/ 111824 h 135636"/>
                              <a:gd name="connsiteX9" fmla="*/ 135636 w 135635"/>
                              <a:gd name="connsiteY9" fmla="*/ 25622 h 135636"/>
                              <a:gd name="connsiteX10" fmla="*/ 135636 w 135635"/>
                              <a:gd name="connsiteY10" fmla="*/ 11906 h 135636"/>
                              <a:gd name="connsiteX11" fmla="*/ 123730 w 135635"/>
                              <a:gd name="connsiteY11" fmla="*/ 0 h 135636"/>
                              <a:gd name="connsiteX12" fmla="*/ 25622 w 135635"/>
                              <a:gd name="connsiteY12" fmla="*/ 0 h 135636"/>
                              <a:gd name="connsiteX13" fmla="*/ 11906 w 135635"/>
                              <a:gd name="connsiteY13" fmla="*/ 0 h 135636"/>
                              <a:gd name="connsiteX14" fmla="*/ 0 w 135635"/>
                              <a:gd name="connsiteY14" fmla="*/ 11906 h 135636"/>
                              <a:gd name="connsiteX15" fmla="*/ 0 w 135635"/>
                              <a:gd name="connsiteY15" fmla="*/ 110014 h 135636"/>
                              <a:gd name="connsiteX16" fmla="*/ 0 w 135635"/>
                              <a:gd name="connsiteY16" fmla="*/ 123730 h 135636"/>
                              <a:gd name="connsiteX17" fmla="*/ 11906 w 135635"/>
                              <a:gd name="connsiteY17" fmla="*/ 135636 h 135636"/>
                              <a:gd name="connsiteX18" fmla="*/ 110014 w 135635"/>
                              <a:gd name="connsiteY18" fmla="*/ 135636 h 135636"/>
                              <a:gd name="connsiteX19" fmla="*/ 123730 w 135635"/>
                              <a:gd name="connsiteY19" fmla="*/ 135636 h 135636"/>
                              <a:gd name="connsiteX20" fmla="*/ 131826 w 135635"/>
                              <a:gd name="connsiteY20" fmla="*/ 132493 h 135636"/>
                              <a:gd name="connsiteX21" fmla="*/ 132207 w 135635"/>
                              <a:gd name="connsiteY21" fmla="*/ 132112 h 135636"/>
                              <a:gd name="connsiteX22" fmla="*/ 132397 w 135635"/>
                              <a:gd name="connsiteY22" fmla="*/ 131921 h 135636"/>
                              <a:gd name="connsiteX23" fmla="*/ 135636 w 135635"/>
                              <a:gd name="connsiteY23" fmla="*/ 123825 h 135636"/>
                              <a:gd name="connsiteX24" fmla="*/ 135636 w 135635"/>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527" y="111824"/>
                                </a:moveTo>
                                <a:lnTo>
                                  <a:pt x="23717" y="111824"/>
                                </a:lnTo>
                                <a:lnTo>
                                  <a:pt x="23717" y="25622"/>
                                </a:lnTo>
                                <a:lnTo>
                                  <a:pt x="23717" y="23813"/>
                                </a:lnTo>
                                <a:lnTo>
                                  <a:pt x="109919" y="23813"/>
                                </a:lnTo>
                                <a:lnTo>
                                  <a:pt x="111728" y="23813"/>
                                </a:lnTo>
                                <a:lnTo>
                                  <a:pt x="111728" y="110014"/>
                                </a:lnTo>
                                <a:lnTo>
                                  <a:pt x="111728" y="111824"/>
                                </a:lnTo>
                                <a:lnTo>
                                  <a:pt x="25527"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1921" y="132397"/>
                                  <a:pt x="132112" y="132207"/>
                                  <a:pt x="132207" y="132112"/>
                                </a:cubicBezTo>
                                <a:cubicBezTo>
                                  <a:pt x="132302" y="132017"/>
                                  <a:pt x="132397" y="131921"/>
                                  <a:pt x="132397"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431769744" name="Free-form: Shape 431769744"/>
                        <wps:cNvSpPr/>
                        <wps:spPr>
                          <a:xfrm>
                            <a:off x="4153067" y="1791538"/>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35636 w 135636"/>
                              <a:gd name="connsiteY9" fmla="*/ 25622 h 135636"/>
                              <a:gd name="connsiteX10" fmla="*/ 135636 w 135636"/>
                              <a:gd name="connsiteY10" fmla="*/ 11906 h 135636"/>
                              <a:gd name="connsiteX11" fmla="*/ 123730 w 135636"/>
                              <a:gd name="connsiteY11" fmla="*/ 0 h 135636"/>
                              <a:gd name="connsiteX12" fmla="*/ 25622 w 135636"/>
                              <a:gd name="connsiteY12" fmla="*/ 0 h 135636"/>
                              <a:gd name="connsiteX13" fmla="*/ 11906 w 135636"/>
                              <a:gd name="connsiteY13" fmla="*/ 0 h 135636"/>
                              <a:gd name="connsiteX14" fmla="*/ 0 w 135636"/>
                              <a:gd name="connsiteY14" fmla="*/ 11906 h 135636"/>
                              <a:gd name="connsiteX15" fmla="*/ 0 w 135636"/>
                              <a:gd name="connsiteY15" fmla="*/ 110014 h 135636"/>
                              <a:gd name="connsiteX16" fmla="*/ 0 w 135636"/>
                              <a:gd name="connsiteY16" fmla="*/ 123730 h 135636"/>
                              <a:gd name="connsiteX17" fmla="*/ 11906 w 135636"/>
                              <a:gd name="connsiteY17" fmla="*/ 135636 h 135636"/>
                              <a:gd name="connsiteX18" fmla="*/ 110014 w 135636"/>
                              <a:gd name="connsiteY18" fmla="*/ 135636 h 135636"/>
                              <a:gd name="connsiteX19" fmla="*/ 123730 w 135636"/>
                              <a:gd name="connsiteY19" fmla="*/ 135636 h 135636"/>
                              <a:gd name="connsiteX20" fmla="*/ 131826 w 135636"/>
                              <a:gd name="connsiteY20" fmla="*/ 132493 h 135636"/>
                              <a:gd name="connsiteX21" fmla="*/ 132207 w 135636"/>
                              <a:gd name="connsiteY21" fmla="*/ 132112 h 135636"/>
                              <a:gd name="connsiteX22" fmla="*/ 132398 w 135636"/>
                              <a:gd name="connsiteY22" fmla="*/ 131921 h 135636"/>
                              <a:gd name="connsiteX23" fmla="*/ 135636 w 135636"/>
                              <a:gd name="connsiteY23" fmla="*/ 123825 h 135636"/>
                              <a:gd name="connsiteX24" fmla="*/ 135636 w 135636"/>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1921" y="132397"/>
                                  <a:pt x="132112" y="132207"/>
                                  <a:pt x="132207" y="132112"/>
                                </a:cubicBezTo>
                                <a:cubicBezTo>
                                  <a:pt x="132302" y="132017"/>
                                  <a:pt x="132398" y="131921"/>
                                  <a:pt x="132398"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667692200" name="Free-form: Shape 667692200"/>
                        <wps:cNvSpPr/>
                        <wps:spPr>
                          <a:xfrm>
                            <a:off x="4370618" y="1791538"/>
                            <a:ext cx="135636" cy="135636"/>
                          </a:xfrm>
                          <a:custGeom>
                            <a:avLst/>
                            <a:gdLst>
                              <a:gd name="connsiteX0" fmla="*/ 25527 w 135636"/>
                              <a:gd name="connsiteY0" fmla="*/ 111824 h 135636"/>
                              <a:gd name="connsiteX1" fmla="*/ 23717 w 135636"/>
                              <a:gd name="connsiteY1" fmla="*/ 111824 h 135636"/>
                              <a:gd name="connsiteX2" fmla="*/ 23717 w 135636"/>
                              <a:gd name="connsiteY2" fmla="*/ 25622 h 135636"/>
                              <a:gd name="connsiteX3" fmla="*/ 23717 w 135636"/>
                              <a:gd name="connsiteY3" fmla="*/ 23813 h 135636"/>
                              <a:gd name="connsiteX4" fmla="*/ 109919 w 135636"/>
                              <a:gd name="connsiteY4" fmla="*/ 23813 h 135636"/>
                              <a:gd name="connsiteX5" fmla="*/ 111728 w 135636"/>
                              <a:gd name="connsiteY5" fmla="*/ 23813 h 135636"/>
                              <a:gd name="connsiteX6" fmla="*/ 111728 w 135636"/>
                              <a:gd name="connsiteY6" fmla="*/ 110014 h 135636"/>
                              <a:gd name="connsiteX7" fmla="*/ 111728 w 135636"/>
                              <a:gd name="connsiteY7" fmla="*/ 111824 h 135636"/>
                              <a:gd name="connsiteX8" fmla="*/ 25527 w 135636"/>
                              <a:gd name="connsiteY8" fmla="*/ 111824 h 135636"/>
                              <a:gd name="connsiteX9" fmla="*/ 135636 w 135636"/>
                              <a:gd name="connsiteY9" fmla="*/ 25622 h 135636"/>
                              <a:gd name="connsiteX10" fmla="*/ 135636 w 135636"/>
                              <a:gd name="connsiteY10" fmla="*/ 11906 h 135636"/>
                              <a:gd name="connsiteX11" fmla="*/ 123730 w 135636"/>
                              <a:gd name="connsiteY11" fmla="*/ 0 h 135636"/>
                              <a:gd name="connsiteX12" fmla="*/ 25622 w 135636"/>
                              <a:gd name="connsiteY12" fmla="*/ 0 h 135636"/>
                              <a:gd name="connsiteX13" fmla="*/ 11906 w 135636"/>
                              <a:gd name="connsiteY13" fmla="*/ 0 h 135636"/>
                              <a:gd name="connsiteX14" fmla="*/ 0 w 135636"/>
                              <a:gd name="connsiteY14" fmla="*/ 11906 h 135636"/>
                              <a:gd name="connsiteX15" fmla="*/ 0 w 135636"/>
                              <a:gd name="connsiteY15" fmla="*/ 110014 h 135636"/>
                              <a:gd name="connsiteX16" fmla="*/ 0 w 135636"/>
                              <a:gd name="connsiteY16" fmla="*/ 123730 h 135636"/>
                              <a:gd name="connsiteX17" fmla="*/ 11906 w 135636"/>
                              <a:gd name="connsiteY17" fmla="*/ 135636 h 135636"/>
                              <a:gd name="connsiteX18" fmla="*/ 110014 w 135636"/>
                              <a:gd name="connsiteY18" fmla="*/ 135636 h 135636"/>
                              <a:gd name="connsiteX19" fmla="*/ 123730 w 135636"/>
                              <a:gd name="connsiteY19" fmla="*/ 135636 h 135636"/>
                              <a:gd name="connsiteX20" fmla="*/ 131826 w 135636"/>
                              <a:gd name="connsiteY20" fmla="*/ 132493 h 135636"/>
                              <a:gd name="connsiteX21" fmla="*/ 132207 w 135636"/>
                              <a:gd name="connsiteY21" fmla="*/ 132112 h 135636"/>
                              <a:gd name="connsiteX22" fmla="*/ 132398 w 135636"/>
                              <a:gd name="connsiteY22" fmla="*/ 131921 h 135636"/>
                              <a:gd name="connsiteX23" fmla="*/ 135636 w 135636"/>
                              <a:gd name="connsiteY23" fmla="*/ 123825 h 135636"/>
                              <a:gd name="connsiteX24" fmla="*/ 135636 w 135636"/>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527" y="111824"/>
                                </a:moveTo>
                                <a:lnTo>
                                  <a:pt x="23717" y="111824"/>
                                </a:lnTo>
                                <a:lnTo>
                                  <a:pt x="23717" y="25622"/>
                                </a:lnTo>
                                <a:lnTo>
                                  <a:pt x="23717" y="23813"/>
                                </a:lnTo>
                                <a:lnTo>
                                  <a:pt x="109919" y="23813"/>
                                </a:lnTo>
                                <a:lnTo>
                                  <a:pt x="111728" y="23813"/>
                                </a:lnTo>
                                <a:lnTo>
                                  <a:pt x="111728" y="110014"/>
                                </a:lnTo>
                                <a:lnTo>
                                  <a:pt x="111728" y="111824"/>
                                </a:lnTo>
                                <a:lnTo>
                                  <a:pt x="25527"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2017" y="132397"/>
                                  <a:pt x="132112" y="132207"/>
                                  <a:pt x="132207" y="132112"/>
                                </a:cubicBezTo>
                                <a:cubicBezTo>
                                  <a:pt x="132302" y="132017"/>
                                  <a:pt x="132398" y="131921"/>
                                  <a:pt x="132398"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1371822815" name="Free-form: Shape 1371822815"/>
                        <wps:cNvSpPr/>
                        <wps:spPr>
                          <a:xfrm>
                            <a:off x="3500604" y="2002326"/>
                            <a:ext cx="135636" cy="135635"/>
                          </a:xfrm>
                          <a:custGeom>
                            <a:avLst/>
                            <a:gdLst>
                              <a:gd name="connsiteX0" fmla="*/ 25622 w 135636"/>
                              <a:gd name="connsiteY0" fmla="*/ 111823 h 135635"/>
                              <a:gd name="connsiteX1" fmla="*/ 23813 w 135636"/>
                              <a:gd name="connsiteY1" fmla="*/ 111823 h 135635"/>
                              <a:gd name="connsiteX2" fmla="*/ 23813 w 135636"/>
                              <a:gd name="connsiteY2" fmla="*/ 25622 h 135635"/>
                              <a:gd name="connsiteX3" fmla="*/ 23813 w 135636"/>
                              <a:gd name="connsiteY3" fmla="*/ 23813 h 135635"/>
                              <a:gd name="connsiteX4" fmla="*/ 110014 w 135636"/>
                              <a:gd name="connsiteY4" fmla="*/ 23813 h 135635"/>
                              <a:gd name="connsiteX5" fmla="*/ 111824 w 135636"/>
                              <a:gd name="connsiteY5" fmla="*/ 23813 h 135635"/>
                              <a:gd name="connsiteX6" fmla="*/ 111824 w 135636"/>
                              <a:gd name="connsiteY6" fmla="*/ 110014 h 135635"/>
                              <a:gd name="connsiteX7" fmla="*/ 111824 w 135636"/>
                              <a:gd name="connsiteY7" fmla="*/ 111823 h 135635"/>
                              <a:gd name="connsiteX8" fmla="*/ 25622 w 135636"/>
                              <a:gd name="connsiteY8" fmla="*/ 111823 h 135635"/>
                              <a:gd name="connsiteX9" fmla="*/ 135636 w 135636"/>
                              <a:gd name="connsiteY9" fmla="*/ 25622 h 135635"/>
                              <a:gd name="connsiteX10" fmla="*/ 135636 w 135636"/>
                              <a:gd name="connsiteY10" fmla="*/ 11906 h 135635"/>
                              <a:gd name="connsiteX11" fmla="*/ 123730 w 135636"/>
                              <a:gd name="connsiteY11" fmla="*/ 0 h 135635"/>
                              <a:gd name="connsiteX12" fmla="*/ 25622 w 135636"/>
                              <a:gd name="connsiteY12" fmla="*/ 0 h 135635"/>
                              <a:gd name="connsiteX13" fmla="*/ 11906 w 135636"/>
                              <a:gd name="connsiteY13" fmla="*/ 0 h 135635"/>
                              <a:gd name="connsiteX14" fmla="*/ 0 w 135636"/>
                              <a:gd name="connsiteY14" fmla="*/ 11906 h 135635"/>
                              <a:gd name="connsiteX15" fmla="*/ 0 w 135636"/>
                              <a:gd name="connsiteY15" fmla="*/ 110014 h 135635"/>
                              <a:gd name="connsiteX16" fmla="*/ 0 w 135636"/>
                              <a:gd name="connsiteY16" fmla="*/ 123730 h 135635"/>
                              <a:gd name="connsiteX17" fmla="*/ 11906 w 135636"/>
                              <a:gd name="connsiteY17" fmla="*/ 135636 h 135635"/>
                              <a:gd name="connsiteX18" fmla="*/ 110014 w 135636"/>
                              <a:gd name="connsiteY18" fmla="*/ 135636 h 135635"/>
                              <a:gd name="connsiteX19" fmla="*/ 123730 w 135636"/>
                              <a:gd name="connsiteY19" fmla="*/ 135636 h 135635"/>
                              <a:gd name="connsiteX20" fmla="*/ 131826 w 135636"/>
                              <a:gd name="connsiteY20" fmla="*/ 132397 h 135635"/>
                              <a:gd name="connsiteX21" fmla="*/ 132207 w 135636"/>
                              <a:gd name="connsiteY21" fmla="*/ 132017 h 135635"/>
                              <a:gd name="connsiteX22" fmla="*/ 132398 w 135636"/>
                              <a:gd name="connsiteY22" fmla="*/ 131826 h 135635"/>
                              <a:gd name="connsiteX23" fmla="*/ 135636 w 135636"/>
                              <a:gd name="connsiteY23" fmla="*/ 123730 h 135635"/>
                              <a:gd name="connsiteX24" fmla="*/ 135636 w 135636"/>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5">
                                <a:moveTo>
                                  <a:pt x="25622" y="111823"/>
                                </a:moveTo>
                                <a:lnTo>
                                  <a:pt x="23813" y="111823"/>
                                </a:lnTo>
                                <a:lnTo>
                                  <a:pt x="23813" y="25622"/>
                                </a:lnTo>
                                <a:lnTo>
                                  <a:pt x="23813" y="23813"/>
                                </a:lnTo>
                                <a:lnTo>
                                  <a:pt x="110014" y="23813"/>
                                </a:lnTo>
                                <a:lnTo>
                                  <a:pt x="111824" y="23813"/>
                                </a:lnTo>
                                <a:lnTo>
                                  <a:pt x="111824" y="110014"/>
                                </a:lnTo>
                                <a:lnTo>
                                  <a:pt x="111824" y="111823"/>
                                </a:lnTo>
                                <a:lnTo>
                                  <a:pt x="25622"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1921" y="132302"/>
                                  <a:pt x="132112" y="132112"/>
                                  <a:pt x="132207" y="132017"/>
                                </a:cubicBezTo>
                                <a:cubicBezTo>
                                  <a:pt x="132302" y="131921"/>
                                  <a:pt x="132398" y="131826"/>
                                  <a:pt x="132398"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1676847428" name="Free-form: Shape 1676847428"/>
                        <wps:cNvSpPr/>
                        <wps:spPr>
                          <a:xfrm>
                            <a:off x="3718060" y="2002326"/>
                            <a:ext cx="135635" cy="135635"/>
                          </a:xfrm>
                          <a:custGeom>
                            <a:avLst/>
                            <a:gdLst>
                              <a:gd name="connsiteX0" fmla="*/ 25622 w 135635"/>
                              <a:gd name="connsiteY0" fmla="*/ 111823 h 135635"/>
                              <a:gd name="connsiteX1" fmla="*/ 23813 w 135635"/>
                              <a:gd name="connsiteY1" fmla="*/ 111823 h 135635"/>
                              <a:gd name="connsiteX2" fmla="*/ 23813 w 135635"/>
                              <a:gd name="connsiteY2" fmla="*/ 25622 h 135635"/>
                              <a:gd name="connsiteX3" fmla="*/ 23813 w 135635"/>
                              <a:gd name="connsiteY3" fmla="*/ 23813 h 135635"/>
                              <a:gd name="connsiteX4" fmla="*/ 110014 w 135635"/>
                              <a:gd name="connsiteY4" fmla="*/ 23813 h 135635"/>
                              <a:gd name="connsiteX5" fmla="*/ 111823 w 135635"/>
                              <a:gd name="connsiteY5" fmla="*/ 23813 h 135635"/>
                              <a:gd name="connsiteX6" fmla="*/ 111823 w 135635"/>
                              <a:gd name="connsiteY6" fmla="*/ 110014 h 135635"/>
                              <a:gd name="connsiteX7" fmla="*/ 111823 w 135635"/>
                              <a:gd name="connsiteY7" fmla="*/ 111823 h 135635"/>
                              <a:gd name="connsiteX8" fmla="*/ 25622 w 135635"/>
                              <a:gd name="connsiteY8" fmla="*/ 111823 h 135635"/>
                              <a:gd name="connsiteX9" fmla="*/ 135636 w 135635"/>
                              <a:gd name="connsiteY9" fmla="*/ 25622 h 135635"/>
                              <a:gd name="connsiteX10" fmla="*/ 135636 w 135635"/>
                              <a:gd name="connsiteY10" fmla="*/ 11906 h 135635"/>
                              <a:gd name="connsiteX11" fmla="*/ 123730 w 135635"/>
                              <a:gd name="connsiteY11" fmla="*/ 0 h 135635"/>
                              <a:gd name="connsiteX12" fmla="*/ 25622 w 135635"/>
                              <a:gd name="connsiteY12" fmla="*/ 0 h 135635"/>
                              <a:gd name="connsiteX13" fmla="*/ 11906 w 135635"/>
                              <a:gd name="connsiteY13" fmla="*/ 0 h 135635"/>
                              <a:gd name="connsiteX14" fmla="*/ 0 w 135635"/>
                              <a:gd name="connsiteY14" fmla="*/ 11906 h 135635"/>
                              <a:gd name="connsiteX15" fmla="*/ 0 w 135635"/>
                              <a:gd name="connsiteY15" fmla="*/ 110014 h 135635"/>
                              <a:gd name="connsiteX16" fmla="*/ 0 w 135635"/>
                              <a:gd name="connsiteY16" fmla="*/ 123730 h 135635"/>
                              <a:gd name="connsiteX17" fmla="*/ 11906 w 135635"/>
                              <a:gd name="connsiteY17" fmla="*/ 135636 h 135635"/>
                              <a:gd name="connsiteX18" fmla="*/ 110014 w 135635"/>
                              <a:gd name="connsiteY18" fmla="*/ 135636 h 135635"/>
                              <a:gd name="connsiteX19" fmla="*/ 123730 w 135635"/>
                              <a:gd name="connsiteY19" fmla="*/ 135636 h 135635"/>
                              <a:gd name="connsiteX20" fmla="*/ 131826 w 135635"/>
                              <a:gd name="connsiteY20" fmla="*/ 132397 h 135635"/>
                              <a:gd name="connsiteX21" fmla="*/ 132207 w 135635"/>
                              <a:gd name="connsiteY21" fmla="*/ 132017 h 135635"/>
                              <a:gd name="connsiteX22" fmla="*/ 132397 w 135635"/>
                              <a:gd name="connsiteY22" fmla="*/ 131826 h 135635"/>
                              <a:gd name="connsiteX23" fmla="*/ 135636 w 135635"/>
                              <a:gd name="connsiteY23" fmla="*/ 123730 h 135635"/>
                              <a:gd name="connsiteX24" fmla="*/ 135636 w 135635"/>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5">
                                <a:moveTo>
                                  <a:pt x="25622" y="111823"/>
                                </a:moveTo>
                                <a:lnTo>
                                  <a:pt x="23813" y="111823"/>
                                </a:lnTo>
                                <a:lnTo>
                                  <a:pt x="23813" y="25622"/>
                                </a:lnTo>
                                <a:lnTo>
                                  <a:pt x="23813" y="23813"/>
                                </a:lnTo>
                                <a:lnTo>
                                  <a:pt x="110014" y="23813"/>
                                </a:lnTo>
                                <a:lnTo>
                                  <a:pt x="111823" y="23813"/>
                                </a:lnTo>
                                <a:lnTo>
                                  <a:pt x="111823" y="110014"/>
                                </a:lnTo>
                                <a:lnTo>
                                  <a:pt x="111823" y="111823"/>
                                </a:lnTo>
                                <a:lnTo>
                                  <a:pt x="25622"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2016" y="132302"/>
                                  <a:pt x="132112" y="132112"/>
                                  <a:pt x="132207" y="132017"/>
                                </a:cubicBezTo>
                                <a:cubicBezTo>
                                  <a:pt x="132302" y="131921"/>
                                  <a:pt x="132397" y="131826"/>
                                  <a:pt x="132397"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835437349" name="Free-form: Shape 835437349"/>
                        <wps:cNvSpPr/>
                        <wps:spPr>
                          <a:xfrm>
                            <a:off x="3935611" y="2002326"/>
                            <a:ext cx="135635" cy="135635"/>
                          </a:xfrm>
                          <a:custGeom>
                            <a:avLst/>
                            <a:gdLst>
                              <a:gd name="connsiteX0" fmla="*/ 25527 w 135635"/>
                              <a:gd name="connsiteY0" fmla="*/ 111823 h 135635"/>
                              <a:gd name="connsiteX1" fmla="*/ 23717 w 135635"/>
                              <a:gd name="connsiteY1" fmla="*/ 111823 h 135635"/>
                              <a:gd name="connsiteX2" fmla="*/ 23717 w 135635"/>
                              <a:gd name="connsiteY2" fmla="*/ 25622 h 135635"/>
                              <a:gd name="connsiteX3" fmla="*/ 23717 w 135635"/>
                              <a:gd name="connsiteY3" fmla="*/ 23813 h 135635"/>
                              <a:gd name="connsiteX4" fmla="*/ 109919 w 135635"/>
                              <a:gd name="connsiteY4" fmla="*/ 23813 h 135635"/>
                              <a:gd name="connsiteX5" fmla="*/ 111728 w 135635"/>
                              <a:gd name="connsiteY5" fmla="*/ 23813 h 135635"/>
                              <a:gd name="connsiteX6" fmla="*/ 111728 w 135635"/>
                              <a:gd name="connsiteY6" fmla="*/ 110014 h 135635"/>
                              <a:gd name="connsiteX7" fmla="*/ 111728 w 135635"/>
                              <a:gd name="connsiteY7" fmla="*/ 111823 h 135635"/>
                              <a:gd name="connsiteX8" fmla="*/ 25527 w 135635"/>
                              <a:gd name="connsiteY8" fmla="*/ 111823 h 135635"/>
                              <a:gd name="connsiteX9" fmla="*/ 135636 w 135635"/>
                              <a:gd name="connsiteY9" fmla="*/ 25622 h 135635"/>
                              <a:gd name="connsiteX10" fmla="*/ 135636 w 135635"/>
                              <a:gd name="connsiteY10" fmla="*/ 11906 h 135635"/>
                              <a:gd name="connsiteX11" fmla="*/ 123730 w 135635"/>
                              <a:gd name="connsiteY11" fmla="*/ 0 h 135635"/>
                              <a:gd name="connsiteX12" fmla="*/ 25622 w 135635"/>
                              <a:gd name="connsiteY12" fmla="*/ 0 h 135635"/>
                              <a:gd name="connsiteX13" fmla="*/ 11906 w 135635"/>
                              <a:gd name="connsiteY13" fmla="*/ 0 h 135635"/>
                              <a:gd name="connsiteX14" fmla="*/ 0 w 135635"/>
                              <a:gd name="connsiteY14" fmla="*/ 11906 h 135635"/>
                              <a:gd name="connsiteX15" fmla="*/ 0 w 135635"/>
                              <a:gd name="connsiteY15" fmla="*/ 110014 h 135635"/>
                              <a:gd name="connsiteX16" fmla="*/ 0 w 135635"/>
                              <a:gd name="connsiteY16" fmla="*/ 123730 h 135635"/>
                              <a:gd name="connsiteX17" fmla="*/ 11906 w 135635"/>
                              <a:gd name="connsiteY17" fmla="*/ 135636 h 135635"/>
                              <a:gd name="connsiteX18" fmla="*/ 110014 w 135635"/>
                              <a:gd name="connsiteY18" fmla="*/ 135636 h 135635"/>
                              <a:gd name="connsiteX19" fmla="*/ 123730 w 135635"/>
                              <a:gd name="connsiteY19" fmla="*/ 135636 h 135635"/>
                              <a:gd name="connsiteX20" fmla="*/ 131826 w 135635"/>
                              <a:gd name="connsiteY20" fmla="*/ 132397 h 135635"/>
                              <a:gd name="connsiteX21" fmla="*/ 132207 w 135635"/>
                              <a:gd name="connsiteY21" fmla="*/ 132017 h 135635"/>
                              <a:gd name="connsiteX22" fmla="*/ 132397 w 135635"/>
                              <a:gd name="connsiteY22" fmla="*/ 131826 h 135635"/>
                              <a:gd name="connsiteX23" fmla="*/ 135636 w 135635"/>
                              <a:gd name="connsiteY23" fmla="*/ 123730 h 135635"/>
                              <a:gd name="connsiteX24" fmla="*/ 135636 w 135635"/>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5">
                                <a:moveTo>
                                  <a:pt x="25527" y="111823"/>
                                </a:moveTo>
                                <a:lnTo>
                                  <a:pt x="23717" y="111823"/>
                                </a:lnTo>
                                <a:lnTo>
                                  <a:pt x="23717" y="25622"/>
                                </a:lnTo>
                                <a:lnTo>
                                  <a:pt x="23717" y="23813"/>
                                </a:lnTo>
                                <a:lnTo>
                                  <a:pt x="109919" y="23813"/>
                                </a:lnTo>
                                <a:lnTo>
                                  <a:pt x="111728" y="23813"/>
                                </a:lnTo>
                                <a:lnTo>
                                  <a:pt x="111728" y="110014"/>
                                </a:lnTo>
                                <a:lnTo>
                                  <a:pt x="111728" y="111823"/>
                                </a:lnTo>
                                <a:lnTo>
                                  <a:pt x="25527"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1921" y="132302"/>
                                  <a:pt x="132112" y="132112"/>
                                  <a:pt x="132207" y="132017"/>
                                </a:cubicBezTo>
                                <a:cubicBezTo>
                                  <a:pt x="132302" y="131921"/>
                                  <a:pt x="132397" y="131826"/>
                                  <a:pt x="132397"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1129992581" name="Free-form: Shape 1129992581"/>
                        <wps:cNvSpPr/>
                        <wps:spPr>
                          <a:xfrm>
                            <a:off x="4153067" y="2002326"/>
                            <a:ext cx="135636" cy="135635"/>
                          </a:xfrm>
                          <a:custGeom>
                            <a:avLst/>
                            <a:gdLst>
                              <a:gd name="connsiteX0" fmla="*/ 25622 w 135636"/>
                              <a:gd name="connsiteY0" fmla="*/ 111823 h 135635"/>
                              <a:gd name="connsiteX1" fmla="*/ 23813 w 135636"/>
                              <a:gd name="connsiteY1" fmla="*/ 111823 h 135635"/>
                              <a:gd name="connsiteX2" fmla="*/ 23813 w 135636"/>
                              <a:gd name="connsiteY2" fmla="*/ 25622 h 135635"/>
                              <a:gd name="connsiteX3" fmla="*/ 23813 w 135636"/>
                              <a:gd name="connsiteY3" fmla="*/ 23813 h 135635"/>
                              <a:gd name="connsiteX4" fmla="*/ 110014 w 135636"/>
                              <a:gd name="connsiteY4" fmla="*/ 23813 h 135635"/>
                              <a:gd name="connsiteX5" fmla="*/ 111824 w 135636"/>
                              <a:gd name="connsiteY5" fmla="*/ 23813 h 135635"/>
                              <a:gd name="connsiteX6" fmla="*/ 111824 w 135636"/>
                              <a:gd name="connsiteY6" fmla="*/ 110014 h 135635"/>
                              <a:gd name="connsiteX7" fmla="*/ 111824 w 135636"/>
                              <a:gd name="connsiteY7" fmla="*/ 111823 h 135635"/>
                              <a:gd name="connsiteX8" fmla="*/ 25622 w 135636"/>
                              <a:gd name="connsiteY8" fmla="*/ 111823 h 135635"/>
                              <a:gd name="connsiteX9" fmla="*/ 135636 w 135636"/>
                              <a:gd name="connsiteY9" fmla="*/ 25622 h 135635"/>
                              <a:gd name="connsiteX10" fmla="*/ 135636 w 135636"/>
                              <a:gd name="connsiteY10" fmla="*/ 11906 h 135635"/>
                              <a:gd name="connsiteX11" fmla="*/ 123730 w 135636"/>
                              <a:gd name="connsiteY11" fmla="*/ 0 h 135635"/>
                              <a:gd name="connsiteX12" fmla="*/ 25622 w 135636"/>
                              <a:gd name="connsiteY12" fmla="*/ 0 h 135635"/>
                              <a:gd name="connsiteX13" fmla="*/ 11906 w 135636"/>
                              <a:gd name="connsiteY13" fmla="*/ 0 h 135635"/>
                              <a:gd name="connsiteX14" fmla="*/ 0 w 135636"/>
                              <a:gd name="connsiteY14" fmla="*/ 11906 h 135635"/>
                              <a:gd name="connsiteX15" fmla="*/ 0 w 135636"/>
                              <a:gd name="connsiteY15" fmla="*/ 110014 h 135635"/>
                              <a:gd name="connsiteX16" fmla="*/ 0 w 135636"/>
                              <a:gd name="connsiteY16" fmla="*/ 123730 h 135635"/>
                              <a:gd name="connsiteX17" fmla="*/ 11906 w 135636"/>
                              <a:gd name="connsiteY17" fmla="*/ 135636 h 135635"/>
                              <a:gd name="connsiteX18" fmla="*/ 110014 w 135636"/>
                              <a:gd name="connsiteY18" fmla="*/ 135636 h 135635"/>
                              <a:gd name="connsiteX19" fmla="*/ 123730 w 135636"/>
                              <a:gd name="connsiteY19" fmla="*/ 135636 h 135635"/>
                              <a:gd name="connsiteX20" fmla="*/ 131826 w 135636"/>
                              <a:gd name="connsiteY20" fmla="*/ 132397 h 135635"/>
                              <a:gd name="connsiteX21" fmla="*/ 132207 w 135636"/>
                              <a:gd name="connsiteY21" fmla="*/ 132017 h 135635"/>
                              <a:gd name="connsiteX22" fmla="*/ 132398 w 135636"/>
                              <a:gd name="connsiteY22" fmla="*/ 131826 h 135635"/>
                              <a:gd name="connsiteX23" fmla="*/ 135636 w 135636"/>
                              <a:gd name="connsiteY23" fmla="*/ 123730 h 135635"/>
                              <a:gd name="connsiteX24" fmla="*/ 135636 w 135636"/>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5">
                                <a:moveTo>
                                  <a:pt x="25622" y="111823"/>
                                </a:moveTo>
                                <a:lnTo>
                                  <a:pt x="23813" y="111823"/>
                                </a:lnTo>
                                <a:lnTo>
                                  <a:pt x="23813" y="25622"/>
                                </a:lnTo>
                                <a:lnTo>
                                  <a:pt x="23813" y="23813"/>
                                </a:lnTo>
                                <a:lnTo>
                                  <a:pt x="110014" y="23813"/>
                                </a:lnTo>
                                <a:lnTo>
                                  <a:pt x="111824" y="23813"/>
                                </a:lnTo>
                                <a:lnTo>
                                  <a:pt x="111824" y="110014"/>
                                </a:lnTo>
                                <a:lnTo>
                                  <a:pt x="111824" y="111823"/>
                                </a:lnTo>
                                <a:lnTo>
                                  <a:pt x="25622"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1921" y="132302"/>
                                  <a:pt x="132112" y="132112"/>
                                  <a:pt x="132207" y="132017"/>
                                </a:cubicBezTo>
                                <a:cubicBezTo>
                                  <a:pt x="132302" y="131921"/>
                                  <a:pt x="132398" y="131826"/>
                                  <a:pt x="132398"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306179445" name="Free-form: Shape 306179445"/>
                        <wps:cNvSpPr/>
                        <wps:spPr>
                          <a:xfrm>
                            <a:off x="4370523" y="2002326"/>
                            <a:ext cx="135637" cy="135635"/>
                          </a:xfrm>
                          <a:custGeom>
                            <a:avLst/>
                            <a:gdLst>
                              <a:gd name="connsiteX0" fmla="*/ 25622 w 135637"/>
                              <a:gd name="connsiteY0" fmla="*/ 111823 h 135635"/>
                              <a:gd name="connsiteX1" fmla="*/ 23813 w 135637"/>
                              <a:gd name="connsiteY1" fmla="*/ 111823 h 135635"/>
                              <a:gd name="connsiteX2" fmla="*/ 23813 w 135637"/>
                              <a:gd name="connsiteY2" fmla="*/ 25622 h 135635"/>
                              <a:gd name="connsiteX3" fmla="*/ 23813 w 135637"/>
                              <a:gd name="connsiteY3" fmla="*/ 23813 h 135635"/>
                              <a:gd name="connsiteX4" fmla="*/ 110014 w 135637"/>
                              <a:gd name="connsiteY4" fmla="*/ 23813 h 135635"/>
                              <a:gd name="connsiteX5" fmla="*/ 111823 w 135637"/>
                              <a:gd name="connsiteY5" fmla="*/ 23813 h 135635"/>
                              <a:gd name="connsiteX6" fmla="*/ 111823 w 135637"/>
                              <a:gd name="connsiteY6" fmla="*/ 110014 h 135635"/>
                              <a:gd name="connsiteX7" fmla="*/ 111823 w 135637"/>
                              <a:gd name="connsiteY7" fmla="*/ 111823 h 135635"/>
                              <a:gd name="connsiteX8" fmla="*/ 25622 w 135637"/>
                              <a:gd name="connsiteY8" fmla="*/ 111823 h 135635"/>
                              <a:gd name="connsiteX9" fmla="*/ 123730 w 135637"/>
                              <a:gd name="connsiteY9" fmla="*/ 0 h 135635"/>
                              <a:gd name="connsiteX10" fmla="*/ 25622 w 135637"/>
                              <a:gd name="connsiteY10" fmla="*/ 0 h 135635"/>
                              <a:gd name="connsiteX11" fmla="*/ 11906 w 135637"/>
                              <a:gd name="connsiteY11" fmla="*/ 0 h 135635"/>
                              <a:gd name="connsiteX12" fmla="*/ 0 w 135637"/>
                              <a:gd name="connsiteY12" fmla="*/ 11906 h 135635"/>
                              <a:gd name="connsiteX13" fmla="*/ 0 w 135637"/>
                              <a:gd name="connsiteY13" fmla="*/ 110014 h 135635"/>
                              <a:gd name="connsiteX14" fmla="*/ 0 w 135637"/>
                              <a:gd name="connsiteY14" fmla="*/ 123730 h 135635"/>
                              <a:gd name="connsiteX15" fmla="*/ 11906 w 135637"/>
                              <a:gd name="connsiteY15" fmla="*/ 135636 h 135635"/>
                              <a:gd name="connsiteX16" fmla="*/ 110014 w 135637"/>
                              <a:gd name="connsiteY16" fmla="*/ 135636 h 135635"/>
                              <a:gd name="connsiteX17" fmla="*/ 123730 w 135637"/>
                              <a:gd name="connsiteY17" fmla="*/ 135636 h 135635"/>
                              <a:gd name="connsiteX18" fmla="*/ 131826 w 135637"/>
                              <a:gd name="connsiteY18" fmla="*/ 132493 h 135635"/>
                              <a:gd name="connsiteX19" fmla="*/ 132207 w 135637"/>
                              <a:gd name="connsiteY19" fmla="*/ 132112 h 135635"/>
                              <a:gd name="connsiteX20" fmla="*/ 132397 w 135637"/>
                              <a:gd name="connsiteY20" fmla="*/ 131921 h 135635"/>
                              <a:gd name="connsiteX21" fmla="*/ 135636 w 135637"/>
                              <a:gd name="connsiteY21" fmla="*/ 123825 h 135635"/>
                              <a:gd name="connsiteX22" fmla="*/ 135636 w 135637"/>
                              <a:gd name="connsiteY22" fmla="*/ 25717 h 135635"/>
                              <a:gd name="connsiteX23" fmla="*/ 135636 w 135637"/>
                              <a:gd name="connsiteY23" fmla="*/ 12001 h 135635"/>
                              <a:gd name="connsiteX24" fmla="*/ 123730 w 135637"/>
                              <a:gd name="connsiteY24" fmla="*/ 0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7" h="135635">
                                <a:moveTo>
                                  <a:pt x="25622" y="111823"/>
                                </a:moveTo>
                                <a:lnTo>
                                  <a:pt x="23813" y="111823"/>
                                </a:lnTo>
                                <a:lnTo>
                                  <a:pt x="23813" y="25622"/>
                                </a:lnTo>
                                <a:lnTo>
                                  <a:pt x="23813" y="23813"/>
                                </a:lnTo>
                                <a:lnTo>
                                  <a:pt x="110014" y="23813"/>
                                </a:lnTo>
                                <a:lnTo>
                                  <a:pt x="111823" y="23813"/>
                                </a:lnTo>
                                <a:lnTo>
                                  <a:pt x="111823" y="110014"/>
                                </a:lnTo>
                                <a:lnTo>
                                  <a:pt x="111823" y="111823"/>
                                </a:lnTo>
                                <a:lnTo>
                                  <a:pt x="25622" y="111823"/>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2016" y="132397"/>
                                  <a:pt x="132112" y="132207"/>
                                  <a:pt x="132207" y="132112"/>
                                </a:cubicBezTo>
                                <a:cubicBezTo>
                                  <a:pt x="132302" y="132017"/>
                                  <a:pt x="132397" y="131921"/>
                                  <a:pt x="132397" y="131921"/>
                                </a:cubicBezTo>
                                <a:cubicBezTo>
                                  <a:pt x="134303" y="130016"/>
                                  <a:pt x="135636" y="127349"/>
                                  <a:pt x="135636" y="123825"/>
                                </a:cubicBezTo>
                                <a:lnTo>
                                  <a:pt x="135636" y="25717"/>
                                </a:lnTo>
                                <a:lnTo>
                                  <a:pt x="135636" y="12001"/>
                                </a:lnTo>
                                <a:cubicBezTo>
                                  <a:pt x="135731" y="5429"/>
                                  <a:pt x="130207" y="0"/>
                                  <a:pt x="123730" y="0"/>
                                </a:cubicBezTo>
                              </a:path>
                            </a:pathLst>
                          </a:custGeom>
                          <a:grpFill/>
                          <a:ln w="9525" cap="flat">
                            <a:noFill/>
                            <a:prstDash val="solid"/>
                            <a:miter/>
                          </a:ln>
                        </wps:spPr>
                        <wps:bodyPr rtlCol="0" anchor="ctr"/>
                      </wps:wsp>
                      <wps:wsp>
                        <wps:cNvPr id="2033448592" name="Free-form: Shape 2033448592"/>
                        <wps:cNvSpPr/>
                        <wps:spPr>
                          <a:xfrm>
                            <a:off x="3500604" y="2213114"/>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23730 w 135636"/>
                              <a:gd name="connsiteY9" fmla="*/ 0 h 135636"/>
                              <a:gd name="connsiteX10" fmla="*/ 25622 w 135636"/>
                              <a:gd name="connsiteY10" fmla="*/ 0 h 135636"/>
                              <a:gd name="connsiteX11" fmla="*/ 11906 w 135636"/>
                              <a:gd name="connsiteY11" fmla="*/ 0 h 135636"/>
                              <a:gd name="connsiteX12" fmla="*/ 0 w 135636"/>
                              <a:gd name="connsiteY12" fmla="*/ 11906 h 135636"/>
                              <a:gd name="connsiteX13" fmla="*/ 0 w 135636"/>
                              <a:gd name="connsiteY13" fmla="*/ 110014 h 135636"/>
                              <a:gd name="connsiteX14" fmla="*/ 0 w 135636"/>
                              <a:gd name="connsiteY14" fmla="*/ 123730 h 135636"/>
                              <a:gd name="connsiteX15" fmla="*/ 11906 w 135636"/>
                              <a:gd name="connsiteY15" fmla="*/ 135636 h 135636"/>
                              <a:gd name="connsiteX16" fmla="*/ 110014 w 135636"/>
                              <a:gd name="connsiteY16" fmla="*/ 135636 h 135636"/>
                              <a:gd name="connsiteX17" fmla="*/ 123730 w 135636"/>
                              <a:gd name="connsiteY17" fmla="*/ 135636 h 135636"/>
                              <a:gd name="connsiteX18" fmla="*/ 131826 w 135636"/>
                              <a:gd name="connsiteY18" fmla="*/ 132398 h 135636"/>
                              <a:gd name="connsiteX19" fmla="*/ 132207 w 135636"/>
                              <a:gd name="connsiteY19" fmla="*/ 132017 h 135636"/>
                              <a:gd name="connsiteX20" fmla="*/ 132398 w 135636"/>
                              <a:gd name="connsiteY20" fmla="*/ 131826 h 135636"/>
                              <a:gd name="connsiteX21" fmla="*/ 135636 w 135636"/>
                              <a:gd name="connsiteY21" fmla="*/ 123730 h 135636"/>
                              <a:gd name="connsiteX22" fmla="*/ 135636 w 135636"/>
                              <a:gd name="connsiteY22" fmla="*/ 25622 h 135636"/>
                              <a:gd name="connsiteX23" fmla="*/ 135636 w 135636"/>
                              <a:gd name="connsiteY23" fmla="*/ 11906 h 135636"/>
                              <a:gd name="connsiteX24" fmla="*/ 123730 w 135636"/>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2017" y="132302"/>
                                  <a:pt x="132112" y="132112"/>
                                  <a:pt x="132207" y="132017"/>
                                </a:cubicBezTo>
                                <a:cubicBezTo>
                                  <a:pt x="132302" y="131921"/>
                                  <a:pt x="132398" y="131826"/>
                                  <a:pt x="132398" y="131826"/>
                                </a:cubicBezTo>
                                <a:cubicBezTo>
                                  <a:pt x="134303" y="129921"/>
                                  <a:pt x="135636" y="127254"/>
                                  <a:pt x="135636" y="123730"/>
                                </a:cubicBezTo>
                                <a:lnTo>
                                  <a:pt x="135636" y="25622"/>
                                </a:lnTo>
                                <a:lnTo>
                                  <a:pt x="135636" y="11906"/>
                                </a:lnTo>
                                <a:cubicBezTo>
                                  <a:pt x="135636" y="5525"/>
                                  <a:pt x="130207" y="0"/>
                                  <a:pt x="123730" y="0"/>
                                </a:cubicBezTo>
                              </a:path>
                            </a:pathLst>
                          </a:custGeom>
                          <a:grpFill/>
                          <a:ln w="9525" cap="flat">
                            <a:noFill/>
                            <a:prstDash val="solid"/>
                            <a:miter/>
                          </a:ln>
                        </wps:spPr>
                        <wps:bodyPr rtlCol="0" anchor="ctr"/>
                      </wps:wsp>
                      <wps:wsp>
                        <wps:cNvPr id="1854951130" name="Free-form: Shape 1854951130"/>
                        <wps:cNvSpPr/>
                        <wps:spPr>
                          <a:xfrm>
                            <a:off x="3718060" y="2213114"/>
                            <a:ext cx="135635" cy="135636"/>
                          </a:xfrm>
                          <a:custGeom>
                            <a:avLst/>
                            <a:gdLst>
                              <a:gd name="connsiteX0" fmla="*/ 25622 w 135635"/>
                              <a:gd name="connsiteY0" fmla="*/ 111824 h 135636"/>
                              <a:gd name="connsiteX1" fmla="*/ 23813 w 135635"/>
                              <a:gd name="connsiteY1" fmla="*/ 111824 h 135636"/>
                              <a:gd name="connsiteX2" fmla="*/ 23813 w 135635"/>
                              <a:gd name="connsiteY2" fmla="*/ 25622 h 135636"/>
                              <a:gd name="connsiteX3" fmla="*/ 23813 w 135635"/>
                              <a:gd name="connsiteY3" fmla="*/ 23813 h 135636"/>
                              <a:gd name="connsiteX4" fmla="*/ 110014 w 135635"/>
                              <a:gd name="connsiteY4" fmla="*/ 23813 h 135636"/>
                              <a:gd name="connsiteX5" fmla="*/ 111823 w 135635"/>
                              <a:gd name="connsiteY5" fmla="*/ 23813 h 135636"/>
                              <a:gd name="connsiteX6" fmla="*/ 111823 w 135635"/>
                              <a:gd name="connsiteY6" fmla="*/ 110014 h 135636"/>
                              <a:gd name="connsiteX7" fmla="*/ 111823 w 135635"/>
                              <a:gd name="connsiteY7" fmla="*/ 111824 h 135636"/>
                              <a:gd name="connsiteX8" fmla="*/ 25622 w 135635"/>
                              <a:gd name="connsiteY8" fmla="*/ 111824 h 135636"/>
                              <a:gd name="connsiteX9" fmla="*/ 123730 w 135635"/>
                              <a:gd name="connsiteY9" fmla="*/ 0 h 135636"/>
                              <a:gd name="connsiteX10" fmla="*/ 25622 w 135635"/>
                              <a:gd name="connsiteY10" fmla="*/ 0 h 135636"/>
                              <a:gd name="connsiteX11" fmla="*/ 11906 w 135635"/>
                              <a:gd name="connsiteY11" fmla="*/ 0 h 135636"/>
                              <a:gd name="connsiteX12" fmla="*/ 0 w 135635"/>
                              <a:gd name="connsiteY12" fmla="*/ 11906 h 135636"/>
                              <a:gd name="connsiteX13" fmla="*/ 0 w 135635"/>
                              <a:gd name="connsiteY13" fmla="*/ 110014 h 135636"/>
                              <a:gd name="connsiteX14" fmla="*/ 0 w 135635"/>
                              <a:gd name="connsiteY14" fmla="*/ 123730 h 135636"/>
                              <a:gd name="connsiteX15" fmla="*/ 11906 w 135635"/>
                              <a:gd name="connsiteY15" fmla="*/ 135636 h 135636"/>
                              <a:gd name="connsiteX16" fmla="*/ 110014 w 135635"/>
                              <a:gd name="connsiteY16" fmla="*/ 135636 h 135636"/>
                              <a:gd name="connsiteX17" fmla="*/ 123730 w 135635"/>
                              <a:gd name="connsiteY17" fmla="*/ 135636 h 135636"/>
                              <a:gd name="connsiteX18" fmla="*/ 131826 w 135635"/>
                              <a:gd name="connsiteY18" fmla="*/ 132398 h 135636"/>
                              <a:gd name="connsiteX19" fmla="*/ 132207 w 135635"/>
                              <a:gd name="connsiteY19" fmla="*/ 132017 h 135636"/>
                              <a:gd name="connsiteX20" fmla="*/ 132397 w 135635"/>
                              <a:gd name="connsiteY20" fmla="*/ 131826 h 135636"/>
                              <a:gd name="connsiteX21" fmla="*/ 135636 w 135635"/>
                              <a:gd name="connsiteY21" fmla="*/ 123730 h 135636"/>
                              <a:gd name="connsiteX22" fmla="*/ 135636 w 135635"/>
                              <a:gd name="connsiteY22" fmla="*/ 25622 h 135636"/>
                              <a:gd name="connsiteX23" fmla="*/ 135636 w 135635"/>
                              <a:gd name="connsiteY23" fmla="*/ 11906 h 135636"/>
                              <a:gd name="connsiteX24" fmla="*/ 123730 w 135635"/>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622" y="111824"/>
                                </a:moveTo>
                                <a:lnTo>
                                  <a:pt x="23813" y="111824"/>
                                </a:lnTo>
                                <a:lnTo>
                                  <a:pt x="23813" y="25622"/>
                                </a:lnTo>
                                <a:lnTo>
                                  <a:pt x="23813" y="23813"/>
                                </a:lnTo>
                                <a:lnTo>
                                  <a:pt x="110014" y="23813"/>
                                </a:lnTo>
                                <a:lnTo>
                                  <a:pt x="111823" y="23813"/>
                                </a:lnTo>
                                <a:lnTo>
                                  <a:pt x="111823" y="110014"/>
                                </a:lnTo>
                                <a:lnTo>
                                  <a:pt x="111823" y="111824"/>
                                </a:lnTo>
                                <a:lnTo>
                                  <a:pt x="25622"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2016" y="132302"/>
                                  <a:pt x="132112" y="132112"/>
                                  <a:pt x="132207" y="132017"/>
                                </a:cubicBezTo>
                                <a:cubicBezTo>
                                  <a:pt x="132302" y="131921"/>
                                  <a:pt x="132397" y="131826"/>
                                  <a:pt x="132397" y="131826"/>
                                </a:cubicBezTo>
                                <a:cubicBezTo>
                                  <a:pt x="134303" y="129921"/>
                                  <a:pt x="135636" y="127254"/>
                                  <a:pt x="135636" y="123730"/>
                                </a:cubicBezTo>
                                <a:lnTo>
                                  <a:pt x="135636" y="25622"/>
                                </a:lnTo>
                                <a:lnTo>
                                  <a:pt x="135636" y="11906"/>
                                </a:lnTo>
                                <a:cubicBezTo>
                                  <a:pt x="135636" y="5525"/>
                                  <a:pt x="130207" y="0"/>
                                  <a:pt x="123730" y="0"/>
                                </a:cubicBezTo>
                              </a:path>
                            </a:pathLst>
                          </a:custGeom>
                          <a:grpFill/>
                          <a:ln w="9525" cap="flat">
                            <a:noFill/>
                            <a:prstDash val="solid"/>
                            <a:miter/>
                          </a:ln>
                        </wps:spPr>
                        <wps:bodyPr rtlCol="0" anchor="ctr"/>
                      </wps:wsp>
                      <wps:wsp>
                        <wps:cNvPr id="1945414368" name="Free-form: Shape 1945414368"/>
                        <wps:cNvSpPr/>
                        <wps:spPr>
                          <a:xfrm>
                            <a:off x="3935611" y="2213114"/>
                            <a:ext cx="135635" cy="135636"/>
                          </a:xfrm>
                          <a:custGeom>
                            <a:avLst/>
                            <a:gdLst>
                              <a:gd name="connsiteX0" fmla="*/ 25527 w 135635"/>
                              <a:gd name="connsiteY0" fmla="*/ 111824 h 135636"/>
                              <a:gd name="connsiteX1" fmla="*/ 23717 w 135635"/>
                              <a:gd name="connsiteY1" fmla="*/ 111824 h 135636"/>
                              <a:gd name="connsiteX2" fmla="*/ 23717 w 135635"/>
                              <a:gd name="connsiteY2" fmla="*/ 25622 h 135636"/>
                              <a:gd name="connsiteX3" fmla="*/ 23717 w 135635"/>
                              <a:gd name="connsiteY3" fmla="*/ 23813 h 135636"/>
                              <a:gd name="connsiteX4" fmla="*/ 109919 w 135635"/>
                              <a:gd name="connsiteY4" fmla="*/ 23813 h 135636"/>
                              <a:gd name="connsiteX5" fmla="*/ 111728 w 135635"/>
                              <a:gd name="connsiteY5" fmla="*/ 23813 h 135636"/>
                              <a:gd name="connsiteX6" fmla="*/ 111728 w 135635"/>
                              <a:gd name="connsiteY6" fmla="*/ 110014 h 135636"/>
                              <a:gd name="connsiteX7" fmla="*/ 111728 w 135635"/>
                              <a:gd name="connsiteY7" fmla="*/ 111824 h 135636"/>
                              <a:gd name="connsiteX8" fmla="*/ 25527 w 135635"/>
                              <a:gd name="connsiteY8" fmla="*/ 111824 h 135636"/>
                              <a:gd name="connsiteX9" fmla="*/ 123730 w 135635"/>
                              <a:gd name="connsiteY9" fmla="*/ 0 h 135636"/>
                              <a:gd name="connsiteX10" fmla="*/ 25622 w 135635"/>
                              <a:gd name="connsiteY10" fmla="*/ 0 h 135636"/>
                              <a:gd name="connsiteX11" fmla="*/ 11906 w 135635"/>
                              <a:gd name="connsiteY11" fmla="*/ 0 h 135636"/>
                              <a:gd name="connsiteX12" fmla="*/ 0 w 135635"/>
                              <a:gd name="connsiteY12" fmla="*/ 11906 h 135636"/>
                              <a:gd name="connsiteX13" fmla="*/ 0 w 135635"/>
                              <a:gd name="connsiteY13" fmla="*/ 110014 h 135636"/>
                              <a:gd name="connsiteX14" fmla="*/ 0 w 135635"/>
                              <a:gd name="connsiteY14" fmla="*/ 123730 h 135636"/>
                              <a:gd name="connsiteX15" fmla="*/ 11906 w 135635"/>
                              <a:gd name="connsiteY15" fmla="*/ 135636 h 135636"/>
                              <a:gd name="connsiteX16" fmla="*/ 110014 w 135635"/>
                              <a:gd name="connsiteY16" fmla="*/ 135636 h 135636"/>
                              <a:gd name="connsiteX17" fmla="*/ 123730 w 135635"/>
                              <a:gd name="connsiteY17" fmla="*/ 135636 h 135636"/>
                              <a:gd name="connsiteX18" fmla="*/ 131826 w 135635"/>
                              <a:gd name="connsiteY18" fmla="*/ 132398 h 135636"/>
                              <a:gd name="connsiteX19" fmla="*/ 132207 w 135635"/>
                              <a:gd name="connsiteY19" fmla="*/ 132017 h 135636"/>
                              <a:gd name="connsiteX20" fmla="*/ 132397 w 135635"/>
                              <a:gd name="connsiteY20" fmla="*/ 131826 h 135636"/>
                              <a:gd name="connsiteX21" fmla="*/ 135636 w 135635"/>
                              <a:gd name="connsiteY21" fmla="*/ 123730 h 135636"/>
                              <a:gd name="connsiteX22" fmla="*/ 135636 w 135635"/>
                              <a:gd name="connsiteY22" fmla="*/ 25622 h 135636"/>
                              <a:gd name="connsiteX23" fmla="*/ 135636 w 135635"/>
                              <a:gd name="connsiteY23" fmla="*/ 11906 h 135636"/>
                              <a:gd name="connsiteX24" fmla="*/ 123730 w 135635"/>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527" y="111824"/>
                                </a:moveTo>
                                <a:lnTo>
                                  <a:pt x="23717" y="111824"/>
                                </a:lnTo>
                                <a:lnTo>
                                  <a:pt x="23717" y="25622"/>
                                </a:lnTo>
                                <a:lnTo>
                                  <a:pt x="23717" y="23813"/>
                                </a:lnTo>
                                <a:lnTo>
                                  <a:pt x="109919" y="23813"/>
                                </a:lnTo>
                                <a:lnTo>
                                  <a:pt x="111728" y="23813"/>
                                </a:lnTo>
                                <a:lnTo>
                                  <a:pt x="111728" y="110014"/>
                                </a:lnTo>
                                <a:lnTo>
                                  <a:pt x="111728" y="111824"/>
                                </a:lnTo>
                                <a:lnTo>
                                  <a:pt x="25527"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1921" y="132302"/>
                                  <a:pt x="132112" y="132112"/>
                                  <a:pt x="132207" y="132017"/>
                                </a:cubicBezTo>
                                <a:cubicBezTo>
                                  <a:pt x="132302" y="131921"/>
                                  <a:pt x="132397" y="131826"/>
                                  <a:pt x="132397" y="131826"/>
                                </a:cubicBezTo>
                                <a:cubicBezTo>
                                  <a:pt x="134303" y="129921"/>
                                  <a:pt x="135636" y="127254"/>
                                  <a:pt x="135636" y="123730"/>
                                </a:cubicBezTo>
                                <a:lnTo>
                                  <a:pt x="135636" y="25622"/>
                                </a:lnTo>
                                <a:lnTo>
                                  <a:pt x="135636" y="11906"/>
                                </a:lnTo>
                                <a:cubicBezTo>
                                  <a:pt x="135636" y="5525"/>
                                  <a:pt x="130112" y="0"/>
                                  <a:pt x="123730" y="0"/>
                                </a:cubicBezTo>
                              </a:path>
                            </a:pathLst>
                          </a:custGeom>
                          <a:grpFill/>
                          <a:ln w="9525" cap="flat">
                            <a:noFill/>
                            <a:prstDash val="solid"/>
                            <a:miter/>
                          </a:ln>
                        </wps:spPr>
                        <wps:bodyPr rtlCol="0" anchor="ctr"/>
                      </wps:wsp>
                      <wps:wsp>
                        <wps:cNvPr id="706910768" name="Free-form: Shape 706910768"/>
                        <wps:cNvSpPr/>
                        <wps:spPr>
                          <a:xfrm>
                            <a:off x="4153067" y="2213114"/>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23730 w 135636"/>
                              <a:gd name="connsiteY9" fmla="*/ 0 h 135636"/>
                              <a:gd name="connsiteX10" fmla="*/ 25622 w 135636"/>
                              <a:gd name="connsiteY10" fmla="*/ 0 h 135636"/>
                              <a:gd name="connsiteX11" fmla="*/ 11906 w 135636"/>
                              <a:gd name="connsiteY11" fmla="*/ 0 h 135636"/>
                              <a:gd name="connsiteX12" fmla="*/ 0 w 135636"/>
                              <a:gd name="connsiteY12" fmla="*/ 11906 h 135636"/>
                              <a:gd name="connsiteX13" fmla="*/ 0 w 135636"/>
                              <a:gd name="connsiteY13" fmla="*/ 110014 h 135636"/>
                              <a:gd name="connsiteX14" fmla="*/ 0 w 135636"/>
                              <a:gd name="connsiteY14" fmla="*/ 123730 h 135636"/>
                              <a:gd name="connsiteX15" fmla="*/ 11906 w 135636"/>
                              <a:gd name="connsiteY15" fmla="*/ 135636 h 135636"/>
                              <a:gd name="connsiteX16" fmla="*/ 110014 w 135636"/>
                              <a:gd name="connsiteY16" fmla="*/ 135636 h 135636"/>
                              <a:gd name="connsiteX17" fmla="*/ 123730 w 135636"/>
                              <a:gd name="connsiteY17" fmla="*/ 135636 h 135636"/>
                              <a:gd name="connsiteX18" fmla="*/ 131826 w 135636"/>
                              <a:gd name="connsiteY18" fmla="*/ 132398 h 135636"/>
                              <a:gd name="connsiteX19" fmla="*/ 132207 w 135636"/>
                              <a:gd name="connsiteY19" fmla="*/ 132017 h 135636"/>
                              <a:gd name="connsiteX20" fmla="*/ 132398 w 135636"/>
                              <a:gd name="connsiteY20" fmla="*/ 131826 h 135636"/>
                              <a:gd name="connsiteX21" fmla="*/ 135636 w 135636"/>
                              <a:gd name="connsiteY21" fmla="*/ 123730 h 135636"/>
                              <a:gd name="connsiteX22" fmla="*/ 135636 w 135636"/>
                              <a:gd name="connsiteY22" fmla="*/ 25622 h 135636"/>
                              <a:gd name="connsiteX23" fmla="*/ 135636 w 135636"/>
                              <a:gd name="connsiteY23" fmla="*/ 11906 h 135636"/>
                              <a:gd name="connsiteX24" fmla="*/ 123730 w 135636"/>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2017" y="132302"/>
                                  <a:pt x="132112" y="132112"/>
                                  <a:pt x="132207" y="132017"/>
                                </a:cubicBezTo>
                                <a:cubicBezTo>
                                  <a:pt x="132302" y="131921"/>
                                  <a:pt x="132398" y="131826"/>
                                  <a:pt x="132398" y="131826"/>
                                </a:cubicBezTo>
                                <a:cubicBezTo>
                                  <a:pt x="134303" y="129921"/>
                                  <a:pt x="135636" y="127254"/>
                                  <a:pt x="135636" y="123730"/>
                                </a:cubicBezTo>
                                <a:lnTo>
                                  <a:pt x="135636" y="25622"/>
                                </a:lnTo>
                                <a:lnTo>
                                  <a:pt x="135636" y="11906"/>
                                </a:lnTo>
                                <a:cubicBezTo>
                                  <a:pt x="135636" y="5525"/>
                                  <a:pt x="130207" y="0"/>
                                  <a:pt x="123730" y="0"/>
                                </a:cubicBezTo>
                              </a:path>
                            </a:pathLst>
                          </a:custGeom>
                          <a:grpFill/>
                          <a:ln w="9525" cap="flat">
                            <a:noFill/>
                            <a:prstDash val="solid"/>
                            <a:miter/>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1453F6AA" id="Graphic 86" o:spid="_x0000_s1026" alt="&quot;&quot;" style="position:absolute;margin-left:7.3pt;margin-top:544.55pt;width:468.1pt;height:208.75pt;z-index:251892736;mso-position-horizontal-relative:margin;mso-width-relative:margin;mso-height-relative:margin" coordsize="62533,27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">
                <v:shape id="Free-form: Shape 896857566" o:spid="_x0000_s1027" style="position:absolute;top:22133;width:62532;height:5764;visibility:visible;mso-wrap-style:square;v-text-anchor:middle" coordsize="6253209,576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" path="m4480536,23622r1810,l4482346,109823r,1810l4396145,111633r-1810,l4394335,25432r,-1810l4480536,23622xm6241709,551974r,l6073974,551974r-41911,c6032921,493871,5950816,462343,5901285,486918v-14668,-24098,-41624,-37338,-70294,-39338c5793367,445008,5758887,464344,5728026,484442v-31052,-59627,-117444,-80487,-171736,-40386c5517809,385096,5423035,373666,5371790,422053v-43148,-52864,-130015,-61913,-182879,-18669c5170908,359283,5123569,332518,5076801,327374v-60198,-6572,-116681,23622,-165830,56674c4911352,326803,4882015,270224,4831437,240983v-53721,-31147,-122586,-26004,-173069,8382c4642557,191643,4595217,148114,4538258,128588v-10573,-3620,-21336,-6287,-32099,-7906l4506159,25622r,-13716c4506159,5429,4500729,,4494252,r-98107,l4382429,v-6477,,-11906,5429,-11906,11906l4370523,110014r,13716c4370523,130207,4375952,135636,4382429,135636r7048,c4370427,143351,4352235,153257,4335375,165068v-30289,21241,-56483,47435,-78676,76867c4215837,186500,4144590,156115,4075914,163544v-84296,9049,-138112,74486,-183737,139541c3846743,267081,3783116,255460,3728728,277463v-49435,19907,-85344,63056,-98393,113824c3578138,356902,3500509,369665,3463552,420815v-47149,-27051,-113538,-4668,-137255,43624c3272195,439293,3204948,496062,3195804,552164r-806005,c2396276,514826,2370273,472916,2340459,453009v-27622,-18478,-64484,-15716,-91344,1810c2246257,427673,2230446,401574,2205776,389001v-27146,-13811,-59246,-10477,-83820,5429c2116908,359569,2090904,328993,2057471,316040v-37718,-14574,-79724,-4191,-112871,17621c1945172,294989,1928312,256223,1899071,230695v-38767,-33909,-92869,-38290,-138970,-16954c1743051,221647,1727716,233458,1715619,247841v-14763,-40482,-43529,-75438,-79915,-98584c1590842,120872,1535787,113538,1484828,127921v-25622,7239,-49434,19526,-70199,36004c1404342,172021,1395008,181261,1386816,191453v-4191,5238,-7905,10763,-12287,15811c1371576,210598,1366052,217742,1361003,217837v-5810,95,-9239,-7715,-12001,-11811c1345097,200311,1340906,194882,1336334,189738v-9049,-10096,-19812,-18955,-31623,-25717c1281660,150971,1254704,146971,1228987,152971v-53150,12192,-91345,60008,-120586,104109c1068872,225171,1012960,213836,964763,231267v-47148,17050,-84105,58674,-95154,107537c833509,331660,795790,345567,768167,369475v-29432,25527,-46482,62198,-57721,99060c682347,452914,645962,451580,618720,470154v-26384,18002,-38957,50768,-37719,82010l264390,552164v-80772,,-161544,-1143,-242316,l11501,552164v-15335,,-15335,23813,,23813l179237,575977r452532,l1302615,575977r818484,l2373606,575977v762,95,1524,95,2191,l2448854,575977r565594,l3922371,575977r840772,l4873824,575977r602361,l5988820,575977v80772,,161544,1143,242316,l6241709,575977v15335,-191,15335,-24003,,-24003e" filled="f" stroked="f">
                  <v:stroke joinstyle="miter"/>
                  <v:path arrowok="t" o:connecttype="custom" o:connectlocs="4480536,23622;4482346,23622;4482346,109823;4482346,111633;4396145,111633;4394335,111633;4394335,25432;4394335,23622;4480536,23622;6241709,551974;6241709,551974;6073974,551974;6032063,551974;5901285,486918;5830991,447580;5728026,484442;5556290,444056;5371790,422053;5188911,403384;5076801,327374;4910971,384048;4831437,240983;4658368,249365;4538258,128588;4506159,120682;4506159,25622;4506159,11906;4494252,0;4396145,0;4382429,0;4370523,11906;4370523,110014;4370523,123730;4382429,135636;4389477,135636;4335375,165068;4256699,241935;4075914,163544;3892177,303085;3728728,277463;3630335,391287;3463552,420815;3326297,464439;3195804,552164;2389799,552164;2340459,453009;2249115,454819;2205776,389001;2121956,394430;2057471,316040;1944600,333661;1899071,230695;1760101,213741;1715619,247841;1635704,149257;1484828,127921;1414629,163925;1386816,191453;1374529,207264;1361003,217837;1349002,206026;1336334,189738;1304711,164021;1228987,152971;1108401,257080;964763,231267;869609,338804;768167,369475;710446,468535;618720,470154;581001,552164;264390,552164;22074,552164;11501,552164;11501,575977;179237,575977;631769,575977;1302615,575977;2121099,575977;2373606,575977;2375797,575977;2448854,575977;3014448,575977;3922371,575977;4763143,575977;4873824,575977;5476185,575977;5988820,575977;6231136,575977;6241709,575977;6241709,551974" o:connectangles="0,0,0,0,0,0,0,0,0,0,0,0,0,0,0,0,0,0,0,0,0,0,0,0,0,0,0,0,0,0,0,0,0,0,0,0,0,0,0,0,0,0,0,0,0,0,0,0,0,0,0,0,0,0,0,0,0,0,0,0,0,0,0,0,0,0,0,0,0,0,0,0,0,0,0,0,0,0,0,0,0,0,0,0,0,0,0,0,0,0,0"/>
                </v:shape>
                <v:shape id="Free-form: Shape 967086498" o:spid="_x0000_s1028" style="position:absolute;left:21791;top:14019;width:50;height:63;visibility:visible;mso-wrap-style:square;v-text-anchor:middle" coordsize="5048,6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" path="m,381c667,4286,2286,8192,5048,5334,3715,3524,2572,1715,1810,,1143,95,571,191,,381e" filled="f" stroked="f">
                  <v:stroke joinstyle="miter"/>
                  <v:path arrowok="t" o:connecttype="custom" o:connectlocs="0,381;5048,5334;1810,0;0,381" o:connectangles="0,0,0,0"/>
                </v:shape>
                <v:shape id="Free-form: Shape 1383098827" o:spid="_x0000_s1029" style="position:absolute;width:62533;height:22823;visibility:visible;mso-wrap-style:square;v-text-anchor:middle" coordsize="6253392,228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" path="m3039404,2183301v-95,-286,-1334,-381,-2953,-381c3037499,2181967,3038547,2181681,3039404,2183301m11501,1506073r347853,c450699,1506073,535281,1543221,584430,1623231v39338,64008,36386,132969,36386,204501l620816,2030043v,6477,5429,11907,11906,11907l957810,2041950r,193262c957810,2241689,963239,2247118,969716,2247118r319469,c1295662,2247118,1301091,2241689,1301091,2235212r,-220599l1301091,1484737r,-644461l1301091,285730r,-182213l1301091,45605v,-4382,953,-11049,1238,-17336c1483400,81038,1664470,133902,1845445,186670v23622,6858,47149,13716,70771,20669l1916216,601103r,641699l1916216,1389868v,6477,5429,11906,11906,11906l2097477,1401774v23812,,57721,6192,81438,477c2178153,1397869,2178534,1393488,2179582,1398726v191,953,572,2001,1048,3048c2180725,1401774,2180916,1401679,2181011,1401679v476,-190,6001,381,6096,c2185869,1404441,2184821,1406156,2183868,1407108v5144,7049,13240,14764,16764,19431c2222349,1455114,2244162,1483785,2265879,1512360v9144,12001,18288,24098,27432,36099c2296454,1552650,2302931,1565033,2302550,1559318v2381,14764,-476,32956,-476,47530l2302074,1713432r,182118c2302074,1902027,2307503,1907457,2313980,1907457r294227,l2608207,2195016v,6477,5429,11907,11906,11907l2923294,2206923r77248,c3012067,2206923,3027783,2209780,3039023,2206923v16859,-4287,27718,-32290,36385,-45911c3139035,2061571,3202567,1962130,3266194,1862689v32480,-50768,64961,-101632,97441,-152400c3374779,1692858,3385923,1675428,3397068,1657997v2571,-3905,12287,-14954,15906,-22289c3419166,1636089,3428881,1634565,3432215,1634565r100965,l3691866,1634565v6477,,11907,-5429,11907,-11906c3703773,1572558,3701486,1521789,3705582,1471878v7430,-90868,40005,-178879,92678,-253269c3896463,1079734,4056483,1002582,4225171,1002296v48959,-95,98012,,147066,l4372237,1591036r,84868c4372237,1682381,4377666,1687810,4384143,1687810r274320,l4658463,2029758v,6477,5430,11906,11907,11906l4951357,2041664r,228790c4951357,2276931,4956787,2282361,4963264,2282361r399383,c5369124,2282361,5374553,2276931,5374553,2270454r,-323183l5374553,1710861r,-92393c5374553,1601418,5377220,1581797,5374648,1564938v-4572,857,-8858,285,-1619,-1048c5373505,1563795,5374077,1563604,5374553,1563509v95,-2000,476,-6953,,-7239c5378839,1558270,5380554,1559985,5380649,1561223v8668,-4096,18097,-11430,25146,-15240c5453515,1519980,5501235,1493976,5548956,1467973v139731,-76200,279463,-152400,419195,-228600c6061305,1188605,6154365,1137837,6247519,1087068v13431,-7334,1429,-27908,-12001,-20574c5978533,1206607,5721644,1346720,5464659,1486833v-36004,19621,-72009,39243,-108013,58864c5353026,1547697,5350741,1551888,5350741,1555984r,626174l5350741,2258453r-375571,l4975170,2029662v,-6477,-5429,-11906,-11906,-11906l4682276,2017756r,-341947c4682276,1669332,4676847,1663902,4670370,1663902r-274320,l4396050,1075162r,-84868c4396050,983817,4390620,978388,4384143,978388v-127920,,-256032,-8668,-376713,42482c3843314,1090497,3720632,1242040,3688818,1417776v-11525,63532,-9239,128588,-8953,192977l3558040,1610753r-96774,c3444883,1610753,3423166,1606943,3407164,1610753v-17526,4096,-27337,30194,-36576,44482c3343347,1697907,3316010,1740579,3288768,1783155v-68294,106776,-136588,213551,-204883,320326c3072456,2121388,3061026,2139200,3049596,2157107v-3715,5905,-14574,17526,-17717,25717c3029402,2182920,3027212,2183110,3026735,2183110r-61245,l2631924,2183110r,-287560c2631924,1889073,2626495,1883644,2620018,1883644r-294227,l2325791,1735149r,-113919c2325791,1601323,2329601,1577034,2325791,1557413v-2953,-14954,-17431,-28194,-26480,-40100c2276356,1487118,2253401,1456924,2230541,1426730v-9811,-12859,-23908,-42196,-39910,-48578c2175963,1372247,2148721,1377676,2133386,1377676r-193167,l1940219,986865r,-641413l1940219,198386v,-5334,-3715,-10001,-8763,-11525c1744956,132473,1558457,78085,1371957,23697,1345478,15982,1318903,8267,1292424,456v-7430,-2190,-15050,3810,-15050,11526l1277374,232581r,529875l1277374,1407013r,554546l1277374,2143772r,57912c1277374,2207018,1275945,2215971,1276041,2223306r-294323,l981718,2030043v,-6477,-5429,-11906,-11906,-11906l644628,2018137r,-173069c644628,1775345,649962,1705241,620244,1639995,576620,1543887,479465,1483689,374785,1482261v-56388,-762,-112871,,-169164,l11501,1482261v-15335,,-15335,23812,,23812e" filled="f" stroked="f">
                  <v:stroke joinstyle="miter"/>
                  <v:path arrowok="t" o:connecttype="custom" o:connectlocs="3039404,2183301;3036451,2182920;3039404,2183301;11501,1506073;359354,1506073;584430,1623231;620816,1827732;620816,2030043;632722,2041950;957810,2041950;957810,2235212;969716,2247118;1289185,2247118;1301091,2235212;1301091,2014613;1301091,1484737;1301091,840276;1301091,285730;1301091,103517;1301091,45605;1302329,28269;1845445,186670;1916216,207339;1916216,601103;1916216,1242802;1916216,1389868;1928122,1401774;2097477,1401774;2178915,1402251;2179582,1398726;2180630,1401774;2181011,1401679;2187107,1401679;2183868,1407108;2200632,1426539;2265879,1512360;2293311,1548459;2302550,1559318;2302074,1606848;2302074,1713432;2302074,1895550;2313980,1907457;2608207,1907457;2608207,2195016;2620113,2206923;2923294,2206923;3000542,2206923;3039023,2206923;3075408,2161012;3266194,1862689;3363635,1710289;3397068,1657997;3412974,1635708;3432215,1634565;3533180,1634565;3691866,1634565;3703773,1622659;3705582,1471878;3798260,1218609;4225171,1002296;4372237,1002296;4372237,1591036;4372237,1675904;4384143,1687810;4658463,1687810;4658463,2029758;4670370,2041664;4951357,2041664;4951357,2270454;4963264,2282361;5362647,2282361;5374553,2270454;5374553,1947271;5374553,1710861;5374553,1618468;5374648,1564938;5373029,1563890;5374553,1563509;5374553,1556270;5380649,1561223;5405795,1545983;5548956,1467973;5968151,1239373;6247519,1087068;6235518,1066494;5464659,1486833;5356646,1545697;5350741,1555984;5350741,2182158;5350741,2258453;4975170,2258453;4975170,2029662;4963264,2017756;4682276,2017756;4682276,1675809;4670370,1663902;4396050,1663902;4396050,1075162;4396050,990294;4384143,978388;4007430,1020870;3688818,1417776;3679865,1610753;3558040,1610753;3461266,1610753;3407164,1610753;3370588,1655235;3288768,1783155;3083885,2103481;3049596,2157107;3031879,2182824;3026735,2183110;2965490,2183110;2631924,2183110;2631924,1895550;2620018,1883644;2325791,1883644;2325791,1735149;2325791,1621230;2325791,1557413;2299311,1517313;2230541,1426730;2190631,1378152;2133386,1377676;1940219,1377676;1940219,986865;1940219,345452;1940219,198386;1931456,186861;1371957,23697;1292424,456;1277374,11982;1277374,232581;1277374,762456;1277374,1407013;1277374,1961559;1277374,2143772;1277374,2201684;1276041,2223306;981718,2223306;981718,2030043;969812,2018137;644628,2018137;644628,1845068;620244,1639995;374785,1482261;205621,1482261;11501,1482261;11501,1506073" o:connectangles="0,0,0,0,0,0,0,0,0,0,0,0,0,0,0,0,0,0,0,0,0,0,0,0,0,0,0,0,0,0,0,0,0,0,0,0,0,0,0,0,0,0,0,0,0,0,0,0,0,0,0,0,0,0,0,0,0,0,0,0,0,0,0,0,0,0,0,0,0,0,0,0,0,0,0,0,0,0,0,0,0,0,0,0,0,0,0,0,0,0,0,0,0,0,0,0,0,0,0,0,0,0,0,0,0,0,0,0,0,0,0,0,0,0,0,0,0,0,0,0,0,0,0,0,0,0,0,0,0,0,0,0,0,0,0,0,0,0,0,0,0,0,0,0,0,0,0,0,0"/>
                </v:shape>
                <v:shape id="Free-form: Shape 1661585056" o:spid="_x0000_s1030" style="position:absolute;left:53748;top:15616;width:61;height:36;visibility:visible;mso-wrap-style:square;v-text-anchor:middle" coordsize="6113,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" path="m,2953v,190,95,381,95,667c3143,3048,6382,1905,6096,,4001,952,2000,1714,,2191v,381,,667,,762e" filled="f" stroked="f">
                  <v:stroke joinstyle="miter"/>
                  <v:path arrowok="t" o:connecttype="custom" o:connectlocs="0,2953;95,3620;6096,0;0,2191;0,2953" o:connectangles="0,0,0,0,0"/>
                </v:shape>
                <v:shape id="Free-form: Shape 276893563" o:spid="_x0000_s1031" style="position:absolute;left:1047;top:5251;width:9121;height:5092;visibility:visible;mso-wrap-style:square;v-text-anchor:middle" coordsize="912133,50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" path="m17721,45616c66775,17041,127735,21041,181170,32852v48768,10763,93822,29433,136303,55436c359669,114005,397007,145819,429963,183157v32290,36671,59436,78581,79725,123634c529214,350225,542644,400136,546835,447380v572,6096,953,12192,1238,18288c548550,475384,561123,482242,568457,474146v22574,-25242,55054,-41339,88487,-43625c689710,428330,722381,438998,747527,459953v14573,12192,25813,26480,34195,43434c785055,510055,795533,511293,800486,505769v27813,-31052,63436,-54198,103346,-66580c918405,434617,912214,411661,897450,416234v-38576,12001,-74104,33051,-102870,61341c776864,449857,750194,428616,719619,416424v-36862,-14668,-78486,-12573,-114681,2857c592460,424615,580649,431569,570076,440046,565599,396993,555122,354607,538834,314411,519213,265834,492162,220781,458919,180299,425963,140104,386815,104956,343381,76381,300328,48092,252608,26375,202697,13516,146499,-1057,82110,-8105,27151,14659,19817,17707,12673,21041,5815,25137,-7520,32662,4482,53331,17721,45616e" filled="f" stroked="f">
                  <v:stroke joinstyle="miter"/>
                  <v:path arrowok="t" o:connecttype="custom" o:connectlocs="17721,45616;181170,32852;317473,88288;429963,183157;509688,306791;546835,447380;548073,465668;568457,474146;656944,430521;747527,459953;781722,503387;800486,505769;903832,439189;897450,416234;794580,477575;719619,416424;604938,419281;570076,440046;538834,314411;458919,180299;343381,76381;202697,13516;27151,14659;5815,25137;17721,45616" o:connectangles="0,0,0,0,0,0,0,0,0,0,0,0,0,0,0,0,0,0,0,0,0,0,0,0,0"/>
                </v:shape>
                <v:shape id="Free-form: Shape 1060941568" o:spid="_x0000_s1032" style="position:absolute;left:20870;top:5852;width:14679;height:5912;visibility:visible;mso-wrap-style:square;v-text-anchor:middle" coordsize="1467983,591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" path="m20665,421978c82197,367495,166778,342254,248217,350636v78201,8096,150114,51149,197644,113348c472626,498940,491391,539517,500344,582665v2095,10097,17050,11525,21812,2858c563019,511132,659221,479128,738945,501893v22384,6382,43434,17240,61056,32480c805335,538945,815145,539326,818765,531992v21431,-44767,53245,-85725,96297,-111442c955925,396166,1004788,388831,1050413,403405v24670,7905,46387,22383,62484,42672c1118517,453220,1130899,448934,1132804,440838,1166808,301297,1249104,175567,1361595,86603v31242,-24670,65055,-46196,100393,-64579c1475609,14975,1463607,-5599,1449987,1450v-65342,33813,-124778,79057,-175356,132588c1224054,187473,1181953,249195,1151283,316156v-14479,31623,-26575,64293,-35910,97726c1082512,383688,1036030,369877,991739,372353v-54864,3143,-104489,31052,-141542,70676c832100,462364,816860,484367,804382,507703,731706,455506,625312,460269,554160,513799v-14097,10573,-26765,22860,-37433,36767c495010,478843,446813,415787,384139,374734,310797,326728,219261,313965,134774,335872,86387,348350,41334,372163,3901,405310v-11620,10001,5334,26860,16764,16668e" filled="f" stroked="f">
                  <v:stroke joinstyle="miter"/>
                  <v:path arrowok="t" o:connecttype="custom" o:connectlocs="20665,421978;248217,350636;445861,463984;500344,582665;522156,585523;738945,501893;800001,534373;818765,531992;915062,420550;1050413,403405;1112897,446077;1132804,440838;1361595,86603;1461988,22024;1449987,1450;1274631,134038;1151283,316156;1115373,413882;991739,372353;850197,443029;804382,507703;554160,513799;516727,550566;384139,374734;134774,335872;3901,405310;20665,421978" o:connectangles="0,0,0,0,0,0,0,0,0,0,0,0,0,0,0,0,0,0,0,0,0,0,0,0,0,0,0"/>
                </v:shape>
                <v:shape id="Free-form: Shape 1406284844" o:spid="_x0000_s1033" style="position:absolute;left:37737;top:1691;width:20070;height:6394;visibility:visible;mso-wrap-style:square;v-text-anchor:middle" coordsize="2006977,63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" path="m23613,349704c86097,177302,253166,53667,432712,28235v90583,-12858,183642,1334,265748,41910c781613,111293,852384,176063,902866,253787v57150,88107,88011,192501,81439,297752c983638,562493,997545,566493,1004689,560016v72771,-66008,194119,-56388,266128,5810c1291296,583543,1308155,605546,1318442,630692v3715,9048,16193,12477,21812,2857c1370544,581162,1413787,535061,1469318,509248v50863,-23717,111348,-25432,162306,-953c1659342,521630,1682773,541919,1698204,568779v4953,8763,19336,7144,21812,-2857c1746591,456194,1817362,359229,1912707,298936v27051,-17145,55912,-31147,86106,-41720c2013196,252168,2007004,229118,1992431,234261v-112299,39338,-206978,123539,-260318,229838c1720683,486959,1711158,510677,1703728,535061v-32766,-40101,-83058,-63056,-134779,-67437c1503037,462004,1439790,489912,1391118,532965v-23146,20384,-43053,44387,-59912,70199c1281390,514010,1165947,472100,1068125,499247v-21145,5905,-41053,15144,-59055,27432c1009832,437715,985258,349609,941823,272075,894294,187398,824285,114627,740275,65669,656359,16805,559395,-6055,462430,1375,367561,8709,274978,42237,196588,95958,118387,149489,53046,223117,14374,310080,9421,321129,4945,332273,849,343608v-5525,14192,17526,20384,22764,6096e" filled="f" stroked="f">
                  <v:stroke joinstyle="miter"/>
                  <v:path arrowok="t" o:connecttype="custom" o:connectlocs="23613,349704;432712,28235;698460,70145;902866,253787;984305,551539;1004689,560016;1270817,565826;1318442,630692;1340254,633549;1469318,509248;1631624,508295;1698204,568779;1720016,565922;1912707,298936;1998813,257216;1992431,234261;1732113,464099;1703728,535061;1568949,467624;1391118,532965;1331206,603164;1068125,499247;1009070,526679;941823,272075;740275,65669;462430,1375;196588,95958;14374,310080;849,343608;23613,349704" o:connectangles="0,0,0,0,0,0,0,0,0,0,0,0,0,0,0,0,0,0,0,0,0,0,0,0,0,0,0,0,0,0"/>
                </v:shape>
                <v:shape id="Free-form: Shape 1257202922" o:spid="_x0000_s1034" style="position:absolute;left:58483;top:1294;width:3167;height:3918;visibility:visible;mso-wrap-style:square;v-text-anchor:middle" coordsize="316683,391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" path="m8454,391454v5525,1524,13812,-1905,14669,-8382c32267,315635,50079,248484,83225,188667,113325,134375,156187,87321,210385,56460,239340,39982,271916,28171,304777,23885v6382,-858,11906,-4858,11906,-11907c316683,6168,311159,-785,304777,72,239626,8454,180190,39887,132851,84845,82654,132565,48269,194477,26552,259724,13884,297728,5597,336971,168,376691v-858,6477,1523,12954,8286,14763e" filled="f" stroked="f">
                  <v:stroke joinstyle="miter"/>
                  <v:path arrowok="t" o:connecttype="custom" o:connectlocs="8454,391454;23123,383072;83225,188667;210385,56460;304777,23885;316683,11978;304777,72;132851,84845;26552,259724;168,376691;8454,391454" o:connectangles="0,0,0,0,0,0,0,0,0,0,0"/>
                </v:shape>
                <v:shape id="Free-form: Shape 201634633" o:spid="_x0000_s1035" style="position:absolute;left:14271;top:3027;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276373842" o:spid="_x0000_s1036" style="position:absolute;left:14271;top:4360;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" path="m247650,43307r-102870,l55817,43307r-29338,c25622,43307,24765,43307,23813,43307r,-19241l47244,24066r85058,l235172,24066r88964,l353473,24066v857,,1714,,2667,l356140,43212r-23432,l247650,43212r,95xm379952,12160c379952,5683,374523,254,368046,254r-35433,l247555,254r-102870,l55721,254v-14383,,-28861,-571,-43243,c12287,254,12097,254,11906,254,5429,254,,5683,,12160l,55213v,6477,5429,11906,11906,11906l47339,67119r85058,l235267,67119r88964,c338614,67119,353092,67691,367475,67119v190,,380,,571,c371570,67119,374237,65881,376142,63881v191,-95,286,-286,381,-381c376618,63405,376714,63309,376714,63309v1905,-1904,3238,-4572,3238,-8096l379952,12160xe" filled="f" stroked="f">
                  <v:stroke joinstyle="miter"/>
                  <v:path arrowok="t" o:connecttype="custom" o:connectlocs="247650,43307;144780,43307;55817,43307;26479,43307;23813,43307;23813,24066;47244,24066;132302,24066;235172,24066;324136,24066;353473,24066;356140,24066;356140,43212;332708,43212;247650,43212;379952,12160;368046,254;332613,254;247555,254;144685,254;55721,254;12478,254;11906,254;0,12160;0,55213;11906,67119;47339,67119;132397,67119;235267,67119;324231,67119;367475,67119;368046,67119;376142,63881;376523,63500;376714,63309;379952,55213;379952,12160" o:connectangles="0,0,0,0,0,0,0,0,0,0,0,0,0,0,0,0,0,0,0,0,0,0,0,0,0,0,0,0,0,0,0,0,0,0,0,0,0"/>
                </v:shape>
                <v:shape id="Free-form: Shape 592910361" o:spid="_x0000_s1037" style="position:absolute;left:14271;top:5694;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" path="m247650,43307r-102870,l55817,43307r-29338,c25622,43307,24765,43307,23813,43307r,-19145l47244,24162r85058,l235172,24162r88964,l353473,24162v857,,1714,,2667,l356140,43307r-23432,l247650,43307xm379952,12160c379952,5683,374523,254,368046,254r-35433,l247555,254r-102870,l55721,254v-14383,,-28861,-571,-43243,c12287,254,12097,254,11906,254,5429,254,,5683,,12160l,55213v,6477,5429,11906,11906,11906l47339,67119r85058,l235267,67119r88964,c338614,67119,353092,67691,367475,67119v190,,380,,571,c371570,67119,374237,65881,376142,63881v191,-95,286,-286,381,-381c376618,63405,376714,63309,376714,63309v1905,-1904,3238,-4571,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19;47339,67119;132397,67119;235267,67119;324231,67119;367475,67119;368046,67119;376142,63881;376523,63500;376714,63309;379952,55213;379952,12160" o:connectangles="0,0,0,0,0,0,0,0,0,0,0,0,0,0,0,0,0,0,0,0,0,0,0,0,0,0,0,0,0,0,0,0,0,0,0,0,0"/>
                </v:shape>
                <v:shape id="Free-form: Shape 127982336" o:spid="_x0000_s1038" style="position:absolute;left:14271;top:7028;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7,11906,11907l47339,67120r85058,l235267,67120r88964,c338614,67120,353092,67691,367475,67120v190,,380,,571,c371570,67120,374237,65881,376142,63976v191,-95,286,-285,381,-381c376618,63500,376714,63405,376714,63405v1905,-1905,3238,-4572,3238,-8097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20;47339,67120;132397,67120;235267,67120;324231,67120;367475,67120;368046,67120;376142,63976;376523,63595;376714,63405;379952,55308;379952,12160" o:connectangles="0,0,0,0,0,0,0,0,0,0,0,0,0,0,0,0,0,0,0,0,0,0,0,0,0,0,0,0,0,0,0,0,0,0,0,0,0"/>
                </v:shape>
                <v:shape id="Free-form: Shape 583798977" o:spid="_x0000_s1039" style="position:absolute;left:14271;top:8362;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7,11906,11907l47339,67120r85058,l235267,67120r88964,c338614,67120,353092,67691,367475,67120v190,,380,,571,c371570,67120,374237,65881,376142,63881v191,-95,286,-286,381,-381c376618,63405,376714,63310,376714,63310v1905,-1905,3238,-4573,3238,-8097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20;47339,67120;132397,67120;235267,67120;324231,67120;367475,67120;368046,67120;376142,63881;376523,63500;376714,63310;379952,55213;379952,12160" o:connectangles="0,0,0,0,0,0,0,0,0,0,0,0,0,0,0,0,0,0,0,0,0,0,0,0,0,0,0,0,0,0,0,0,0,0,0,0,0"/>
                </v:shape>
                <v:shape id="Free-form: Shape 491920955" o:spid="_x0000_s1040" style="position:absolute;left:14271;top:9695;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7,11906,11907l47339,67120r85058,l235267,67120r88964,c338614,67120,353092,67691,367475,67120v190,,380,,571,c371570,67120,374237,65881,376142,63976v191,-95,286,-285,381,-381c376618,63500,376714,63405,376714,63405v1905,-1905,3238,-4572,3238,-8097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20;47339,67120;132397,67120;235267,67120;324231,67120;367475,67120;368046,67120;376142,63976;376523,63595;376714,63405;379952,55308;379952,12160" o:connectangles="0,0,0,0,0,0,0,0,0,0,0,0,0,0,0,0,0,0,0,0,0,0,0,0,0,0,0,0,0,0,0,0,0,0,0,0,0"/>
                </v:shape>
                <v:shape id="Free-form: Shape 591601564" o:spid="_x0000_s1041" style="position:absolute;left:14271;top:11029;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" path="m247650,43307r-102870,l55817,43307r-29338,c25622,43307,24765,43307,23813,43307r,-19145l47244,24162r85058,l235172,24162r88964,l353473,24162v857,,1714,,2667,l356140,43307r-23432,l247650,43307xm379952,12160c379952,5683,374523,254,368046,254r-35433,l247555,254r-102870,l55721,254v-14383,,-28861,-571,-43243,c12287,254,12097,254,11906,254,5429,254,,5683,,12160l,55213v,6477,5429,11907,11906,11907l47339,67120r85058,l235267,67120r88964,c338614,67120,353092,67691,367475,67120v190,,380,,571,c371570,67120,374237,65881,376142,63976v191,-95,286,-285,381,-381c376618,63500,376714,63405,376714,63310v1905,-1905,3238,-4573,3238,-8097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20;47339,67120;132397,67120;235267,67120;324231,67120;367475,67120;368046,67120;376142,63976;376523,63595;376714,63310;379952,55213;379952,12160" o:connectangles="0,0,0,0,0,0,0,0,0,0,0,0,0,0,0,0,0,0,0,0,0,0,0,0,0,0,0,0,0,0,0,0,0,0,0,0,0"/>
                </v:shape>
                <v:shape id="Free-form: Shape 1236606125" o:spid="_x0000_s1042" style="position:absolute;left:14271;top:12362;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" path="m247650,43307r-102870,l55817,43307r-29338,c25622,43307,24765,43307,23813,43307r,-19145l47244,24162r85058,l235172,24162r88964,l353473,24162v857,,1714,,2667,l356140,43307r-23432,l247650,43307xm379952,12160c379952,5683,374523,254,368046,254r-35433,l247555,254r-102870,l55721,254v-14383,,-28861,-571,-43243,c12287,254,12097,254,11906,254,5429,254,,5683,,12160l,55213v,6477,5429,11907,11906,11907l47339,67120r85058,l235267,67120r88964,c338614,67120,353092,67691,367475,67120v190,,380,,571,c371570,67120,374237,65881,376142,63881v191,-95,286,-286,381,-381c376618,63405,376714,63309,376714,63214v1905,-1905,3238,-4572,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20;47339,67120;132397,67120;235267,67120;324231,67120;367475,67120;368046,67120;376142,63881;376523,63500;376714,63214;379952,55118;379952,12160" o:connectangles="0,0,0,0,0,0,0,0,0,0,0,0,0,0,0,0,0,0,0,0,0,0,0,0,0,0,0,0,0,0,0,0,0,0,0,0,0"/>
                </v:shape>
                <v:shape id="Free-form: Shape 1398631158" o:spid="_x0000_s1043" style="position:absolute;left:14271;top:13697;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" path="m247650,43212r-102870,l55817,43212r-29338,c25622,43212,24765,43212,23813,43212r,-19145l47244,24067r85058,l235172,24067r88964,l353473,24067v857,,1714,,2667,l356140,43212r-23432,l247650,43212xm379952,12160c379952,5683,374523,254,368046,254r-35433,l247555,254r-102870,l55721,254v-14383,,-28861,-572,-43243,c12287,254,12097,254,11906,254,5429,254,,5683,,12160l,55213v,6477,5429,11906,11906,11906l47339,67119r85058,l235267,67119r88964,c338614,67119,353092,67691,367475,67119v190,,380,,571,c371570,67119,374237,65881,376142,63881v191,-95,286,-286,381,-381c376618,63405,376714,63310,376714,63310v1905,-1905,3238,-4572,3238,-8097l379952,12160xe" filled="f" stroked="f">
                  <v:stroke joinstyle="miter"/>
                  <v:path arrowok="t" o:connecttype="custom" o:connectlocs="247650,43212;144780,43212;55817,43212;26479,43212;23813,43212;23813,24067;47244,24067;132302,24067;235172,24067;324136,24067;353473,24067;356140,24067;356140,43212;332708,43212;247650,43212;379952,12160;368046,254;332613,254;247555,254;144685,254;55721,254;12478,254;11906,254;0,12160;0,55213;11906,67119;47339,67119;132397,67119;235267,67119;324231,67119;367475,67119;368046,67119;376142,63881;376523,63500;376714,63310;379952,55213;379952,12160" o:connectangles="0,0,0,0,0,0,0,0,0,0,0,0,0,0,0,0,0,0,0,0,0,0,0,0,0,0,0,0,0,0,0,0,0,0,0,0,0"/>
                </v:shape>
                <v:shape id="Free-form: Shape 120608323" o:spid="_x0000_s1044" style="position:absolute;left:14271;top:15030;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" path="m247650,43212r-102870,l55817,43212r-29338,c25622,43212,24765,43212,23813,43212r,-19145l47244,24067r85058,l235172,24067r88964,l353473,24067v857,,1714,,2667,l356140,43212r-23432,l247650,43212xm379952,12160c379952,5683,374523,254,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212;144780,43212;55817,43212;26479,43212;23813,43212;23813,24067;47244,24067;132302,24067;235172,24067;324136,24067;353473,24067;356140,24067;356140,43212;332708,43212;247650,43212;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1097929742" o:spid="_x0000_s1045" style="position:absolute;left:14271;top:16364;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" path="m247650,43212r-102870,l55817,43212r-29338,c25622,43212,24765,43212,23813,43212r,-19145l47244,24067r85058,l235172,24067r88964,l353473,24067v857,,1714,,2667,l356140,43212r-23432,l247650,43212xm379952,12160c379952,5683,374523,254,368046,254r-35433,l247555,254r-102870,l55721,254v-14383,,-28861,-572,-43243,c12287,254,12097,254,11906,254,5429,254,,5683,,12160l,55213v,6477,5429,11906,11906,11906l47339,67119r85058,l235267,67119r88964,c338614,67119,353092,67691,367475,67119v190,,380,,571,c371570,67119,374237,65881,376142,63881v191,-95,286,-286,381,-381c376618,63405,376714,63310,376714,63310v1905,-1905,3238,-4572,3238,-8097l379952,12160xe" filled="f" stroked="f">
                  <v:stroke joinstyle="miter"/>
                  <v:path arrowok="t" o:connecttype="custom" o:connectlocs="247650,43212;144780,43212;55817,43212;26479,43212;23813,43212;23813,24067;47244,24067;132302,24067;235172,24067;324136,24067;353473,24067;356140,24067;356140,43212;332708,43212;247650,43212;379952,12160;368046,254;332613,254;247555,254;144685,254;55721,254;12478,254;11906,254;0,12160;0,55213;11906,67119;47339,67119;132397,67119;235267,67119;324231,67119;367475,67119;368046,67119;376142,63881;376523,63500;376714,63310;379952,55213;379952,12160" o:connectangles="0,0,0,0,0,0,0,0,0,0,0,0,0,0,0,0,0,0,0,0,0,0,0,0,0,0,0,0,0,0,0,0,0,0,0,0,0"/>
                </v:shape>
                <v:shape id="Free-form: Shape 694073538" o:spid="_x0000_s1046" style="position:absolute;left:14271;top:17697;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" path="m247650,43307r-102870,l55817,43307r-29338,c25622,43307,24765,43307,23813,43307r,-19145l47244,24162r85058,l235172,24162r88964,l353473,24162v857,,1714,,2667,l356140,43307r-23432,l247650,43307xm379952,12160c379952,5683,374523,254,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1141613179" o:spid="_x0000_s1047" style="position:absolute;left:14271;top:19031;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" path="m247650,43307r-102870,l55817,43307r-29338,c25622,43307,24765,43307,23813,43307r,-19145l47244,24162r85058,l235172,24162r88964,l353473,24162v857,,1714,,2667,l356140,43307r-23432,l247650,43307xm379952,12160c379952,5683,374523,254,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873038992" o:spid="_x0000_s1048" style="position:absolute;left:14271;top:20364;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" path="m247650,43307r-102870,l55817,43307r-29338,c25622,43307,24765,43307,23813,43307r,-19145l47244,24162r85058,l235172,24162r88964,l353473,24162v857,,1714,,2667,l356140,43307r-23432,l247650,43307xm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256c379952,5778,374523,254,368046,254e" filled="f" stroked="f">
                  <v:stroke joinstyle="miter"/>
                  <v:path arrowok="t" o:connecttype="custom" o:connectlocs="247650,43307;144780,43307;55817,43307;26479,43307;23813,43307;23813,24162;47244,24162;132302,24162;235172,24162;324136,24162;353473,24162;356140,24162;356140,43307;332708,43307;247650,43307;368046,254;332613,254;247555,254;144685,254;55721,254;12478,254;11906,254;0,12160;0,55213;11906,67119;47339,67119;132397,67119;235267,67119;324231,67119;367475,67119;368046,67119;376142,63976;376523,63595;376714,63405;379952,55309;379952,12256;368046,254" o:connectangles="0,0,0,0,0,0,0,0,0,0,0,0,0,0,0,0,0,0,0,0,0,0,0,0,0,0,0,0,0,0,0,0,0,0,0,0,0"/>
                </v:shape>
                <v:shape id="Free-form: Shape 315821787" o:spid="_x0000_s1049" style="position:absolute;left:35006;top:17915;width:1356;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" path="m25622,111824r-1809,l23813,25622r,-1809l110014,23813r1810,l111824,110014r,1810l25622,111824xm135636,25622r,-13716c135636,5429,130207,,123730,l25622,,11906,c5429,,,5429,,11906r,98108l,123730v,6477,5429,11906,11906,11906l110014,135636r13716,c127254,135636,129921,134398,131826,132493v95,-96,286,-286,381,-381c132302,132017,132398,131921,132398,131921v1905,-1905,3238,-4572,3238,-8096l135636,25622xe" filled="f" stroked="f">
                  <v:stroke joinstyle="miter"/>
                  <v:path arrowok="t" o:connecttype="custom" o:connectlocs="25622,111824;23813,111824;23813,25622;23813,23813;110014,23813;111824,23813;111824,110014;111824,111824;25622,111824;135636,25622;135636,11906;123730,0;25622,0;11906,0;0,11906;0,110014;0,123730;11906,135636;110014,135636;123730,135636;131826,132493;132207,132112;132398,131921;135636,123825;135636,25622" o:connectangles="0,0,0,0,0,0,0,0,0,0,0,0,0,0,0,0,0,0,0,0,0,0,0,0,0"/>
                </v:shape>
                <v:shape id="Free-form: Shape 513821245" o:spid="_x0000_s1050" style="position:absolute;left:37180;top:17915;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" path="m25622,111824r-1809,l23813,25622r,-1809l110014,23813r1809,l111823,110014r,1810l25622,111824xm135636,25622r,-13716c135636,5429,130207,,123730,l25622,,11906,c5429,,,5429,,11906r,98108l,123730v,6477,5429,11906,11906,11906l110014,135636r13716,c127254,135636,129921,134398,131826,132493v190,-96,286,-286,381,-381c132302,132017,132397,131921,132397,131921v1906,-1905,3239,-4572,3239,-8096l135636,25622xe" filled="f" stroked="f">
                  <v:stroke joinstyle="miter"/>
                  <v:path arrowok="t" o:connecttype="custom" o:connectlocs="25622,111824;23813,111824;23813,25622;23813,23813;110014,23813;111823,23813;111823,110014;111823,111824;25622,111824;135636,25622;135636,11906;123730,0;25622,0;11906,0;0,11906;0,110014;0,123730;11906,135636;110014,135636;123730,135636;131826,132493;132207,132112;132397,131921;135636,123825;135636,25622" o:connectangles="0,0,0,0,0,0,0,0,0,0,0,0,0,0,0,0,0,0,0,0,0,0,0,0,0"/>
                </v:shape>
                <v:shape id="Free-form: Shape 1497737457" o:spid="_x0000_s1051" style="position:absolute;left:39356;top:17915;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" path="m25527,111824r-1810,l23717,25622r,-1809l109919,23813r1809,l111728,110014r,1810l25527,111824xm135636,25622r,-13716c135636,5429,130207,,123730,l25622,,11906,c5429,,,5429,,11906r,98108l,123730v,6477,5429,11906,11906,11906l110014,135636r13716,c127254,135636,129921,134398,131826,132493v95,-96,286,-286,381,-381c132302,132017,132397,131921,132397,131921v1906,-1905,3239,-4572,3239,-8096l135636,25622xe" filled="f" stroked="f">
                  <v:stroke joinstyle="miter"/>
                  <v:path arrowok="t" o:connecttype="custom" o:connectlocs="25527,111824;23717,111824;23717,25622;23717,23813;109919,23813;111728,23813;111728,110014;111728,111824;25527,111824;135636,25622;135636,11906;123730,0;25622,0;11906,0;0,11906;0,110014;0,123730;11906,135636;110014,135636;123730,135636;131826,132493;132207,132112;132397,131921;135636,123825;135636,25622" o:connectangles="0,0,0,0,0,0,0,0,0,0,0,0,0,0,0,0,0,0,0,0,0,0,0,0,0"/>
                </v:shape>
                <v:shape id="Free-form: Shape 431769744" o:spid="_x0000_s1052" style="position:absolute;left:41530;top:17915;width:1357;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" path="m25622,111824r-1809,l23813,25622r,-1809l110014,23813r1810,l111824,110014r,1810l25622,111824xm135636,25622r,-13716c135636,5429,130207,,123730,l25622,,11906,c5429,,,5429,,11906r,98108l,123730v,6477,5429,11906,11906,11906l110014,135636r13716,c127254,135636,129921,134398,131826,132493v95,-96,286,-286,381,-381c132302,132017,132398,131921,132398,131921v1905,-1905,3238,-4572,3238,-8096l135636,25622xe" filled="f" stroked="f">
                  <v:stroke joinstyle="miter"/>
                  <v:path arrowok="t" o:connecttype="custom" o:connectlocs="25622,111824;23813,111824;23813,25622;23813,23813;110014,23813;111824,23813;111824,110014;111824,111824;25622,111824;135636,25622;135636,11906;123730,0;25622,0;11906,0;0,11906;0,110014;0,123730;11906,135636;110014,135636;123730,135636;131826,132493;132207,132112;132398,131921;135636,123825;135636,25622" o:connectangles="0,0,0,0,0,0,0,0,0,0,0,0,0,0,0,0,0,0,0,0,0,0,0,0,0"/>
                </v:shape>
                <v:shape id="Free-form: Shape 667692200" o:spid="_x0000_s1053" style="position:absolute;left:43706;top:17915;width:1356;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" path="m25527,111824r-1810,l23717,25622r,-1809l109919,23813r1809,l111728,110014r,1810l25527,111824xm135636,25622r,-13716c135636,5429,130207,,123730,l25622,,11906,c5429,,,5429,,11906r,98108l,123730v,6477,5429,11906,11906,11906l110014,135636r13716,c127254,135636,129921,134398,131826,132493v191,-96,286,-286,381,-381c132302,132017,132398,131921,132398,131921v1905,-1905,3238,-4572,3238,-8096l135636,25622xe" filled="f" stroked="f">
                  <v:stroke joinstyle="miter"/>
                  <v:path arrowok="t" o:connecttype="custom" o:connectlocs="25527,111824;23717,111824;23717,25622;23717,23813;109919,23813;111728,23813;111728,110014;111728,111824;25527,111824;135636,25622;135636,11906;123730,0;25622,0;11906,0;0,11906;0,110014;0,123730;11906,135636;110014,135636;123730,135636;131826,132493;132207,132112;132398,131921;135636,123825;135636,25622" o:connectangles="0,0,0,0,0,0,0,0,0,0,0,0,0,0,0,0,0,0,0,0,0,0,0,0,0"/>
                </v:shape>
                <v:shape id="Free-form: Shape 1371822815" o:spid="_x0000_s1054" style="position:absolute;left:35006;top:20023;width:1356;height:1356;visibility:visible;mso-wrap-style:square;v-text-anchor:middle" coordsize="135636,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" path="m25622,111823r-1809,l23813,25622r,-1809l110014,23813r1810,l111824,110014r,1809l25622,111823xm135636,25622r,-13716c135636,5429,130207,,123730,l25622,,11906,c5429,,,5429,,11906r,98108l,123730v,6477,5429,11906,11906,11906l110014,135636r13716,c127254,135636,129921,134398,131826,132397v95,-95,286,-285,381,-380c132302,131921,132398,131826,132398,131826v1905,-1905,3238,-4572,3238,-8096l135636,25622xe" filled="f" stroked="f">
                  <v:stroke joinstyle="miter"/>
                  <v:path arrowok="t" o:connecttype="custom" o:connectlocs="25622,111823;23813,111823;23813,25622;23813,23813;110014,23813;111824,23813;111824,110014;111824,111823;25622,111823;135636,25622;135636,11906;123730,0;25622,0;11906,0;0,11906;0,110014;0,123730;11906,135636;110014,135636;123730,135636;131826,132397;132207,132017;132398,131826;135636,123730;135636,25622" o:connectangles="0,0,0,0,0,0,0,0,0,0,0,0,0,0,0,0,0,0,0,0,0,0,0,0,0"/>
                </v:shape>
                <v:shape id="Free-form: Shape 1676847428" o:spid="_x0000_s1055" style="position:absolute;left:37180;top:20023;width:1356;height:1356;visibility:visible;mso-wrap-style:square;v-text-anchor:middle" coordsize="135635,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" path="m25622,111823r-1809,l23813,25622r,-1809l110014,23813r1809,l111823,110014r,1809l25622,111823xm135636,25622r,-13716c135636,5429,130207,,123730,l25622,,11906,c5429,,,5429,,11906r,98108l,123730v,6477,5429,11906,11906,11906l110014,135636r13716,c127254,135636,129921,134398,131826,132397v190,-95,286,-285,381,-380c132302,131921,132397,131826,132397,131826v1906,-1905,3239,-4572,3239,-8096l135636,25622xe" filled="f" stroked="f">
                  <v:stroke joinstyle="miter"/>
                  <v:path arrowok="t" o:connecttype="custom" o:connectlocs="25622,111823;23813,111823;23813,25622;23813,23813;110014,23813;111823,23813;111823,110014;111823,111823;25622,111823;135636,25622;135636,11906;123730,0;25622,0;11906,0;0,11906;0,110014;0,123730;11906,135636;110014,135636;123730,135636;131826,132397;132207,132017;132397,131826;135636,123730;135636,25622" o:connectangles="0,0,0,0,0,0,0,0,0,0,0,0,0,0,0,0,0,0,0,0,0,0,0,0,0"/>
                </v:shape>
                <v:shape id="Free-form: Shape 835437349" o:spid="_x0000_s1056" style="position:absolute;left:39356;top:20023;width:1356;height:1356;visibility:visible;mso-wrap-style:square;v-text-anchor:middle" coordsize="135635,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" path="m25527,111823r-1810,l23717,25622r,-1809l109919,23813r1809,l111728,110014r,1809l25527,111823xm135636,25622r,-13716c135636,5429,130207,,123730,l25622,,11906,c5429,,,5429,,11906r,98108l,123730v,6477,5429,11906,11906,11906l110014,135636r13716,c127254,135636,129921,134398,131826,132397v95,-95,286,-285,381,-380c132302,131921,132397,131826,132397,131826v1906,-1905,3239,-4572,3239,-8096l135636,25622xe" filled="f" stroked="f">
                  <v:stroke joinstyle="miter"/>
                  <v:path arrowok="t" o:connecttype="custom" o:connectlocs="25527,111823;23717,111823;23717,25622;23717,23813;109919,23813;111728,23813;111728,110014;111728,111823;25527,111823;135636,25622;135636,11906;123730,0;25622,0;11906,0;0,11906;0,110014;0,123730;11906,135636;110014,135636;123730,135636;131826,132397;132207,132017;132397,131826;135636,123730;135636,25622" o:connectangles="0,0,0,0,0,0,0,0,0,0,0,0,0,0,0,0,0,0,0,0,0,0,0,0,0"/>
                </v:shape>
                <v:shape id="Free-form: Shape 1129992581" o:spid="_x0000_s1057" style="position:absolute;left:41530;top:20023;width:1357;height:1356;visibility:visible;mso-wrap-style:square;v-text-anchor:middle" coordsize="135636,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" path="m25622,111823r-1809,l23813,25622r,-1809l110014,23813r1810,l111824,110014r,1809l25622,111823xm135636,25622r,-13716c135636,5429,130207,,123730,l25622,,11906,c5429,,,5429,,11906r,98108l,123730v,6477,5429,11906,11906,11906l110014,135636r13716,c127254,135636,129921,134398,131826,132397v95,-95,286,-285,381,-380c132302,131921,132398,131826,132398,131826v1905,-1905,3238,-4572,3238,-8096l135636,25622xe" filled="f" stroked="f">
                  <v:stroke joinstyle="miter"/>
                  <v:path arrowok="t" o:connecttype="custom" o:connectlocs="25622,111823;23813,111823;23813,25622;23813,23813;110014,23813;111824,23813;111824,110014;111824,111823;25622,111823;135636,25622;135636,11906;123730,0;25622,0;11906,0;0,11906;0,110014;0,123730;11906,135636;110014,135636;123730,135636;131826,132397;132207,132017;132398,131826;135636,123730;135636,25622" o:connectangles="0,0,0,0,0,0,0,0,0,0,0,0,0,0,0,0,0,0,0,0,0,0,0,0,0"/>
                </v:shape>
                <v:shape id="Free-form: Shape 306179445" o:spid="_x0000_s1058" style="position:absolute;left:43705;top:20023;width:1356;height:1356;visibility:visible;mso-wrap-style:square;v-text-anchor:middle" coordsize="135637,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" path="m25622,111823r-1809,l23813,25622r,-1809l110014,23813r1809,l111823,110014r,1809l25622,111823xm123730,l25622,,11906,c5429,,,5429,,11906r,98108l,123730v,6477,5429,11906,11906,11906l110014,135636r13716,c127254,135636,129921,134398,131826,132493v190,-96,286,-286,381,-381c132302,132017,132397,131921,132397,131921v1906,-1905,3239,-4572,3239,-8096l135636,25717r,-13716c135731,5429,130207,,123730,e" filled="f" stroked="f">
                  <v:stroke joinstyle="miter"/>
                  <v:path arrowok="t" o:connecttype="custom" o:connectlocs="25622,111823;23813,111823;23813,25622;23813,23813;110014,23813;111823,23813;111823,110014;111823,111823;25622,111823;123730,0;25622,0;11906,0;0,11906;0,110014;0,123730;11906,135636;110014,135636;123730,135636;131826,132493;132207,132112;132397,131921;135636,123825;135636,25717;135636,12001;123730,0" o:connectangles="0,0,0,0,0,0,0,0,0,0,0,0,0,0,0,0,0,0,0,0,0,0,0,0,0"/>
                </v:shape>
                <v:shape id="Free-form: Shape 2033448592" o:spid="_x0000_s1059" style="position:absolute;left:35006;top:22131;width:1356;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" path="m25622,111824r-1809,l23813,25622r,-1809l110014,23813r1810,l111824,110014r,1810l25622,111824xm123730,l25622,,11906,c5429,,,5429,,11906r,98108l,123730v,6477,5429,11906,11906,11906l110014,135636r13716,c127254,135636,129921,134398,131826,132398v191,-96,286,-286,381,-381c132302,131921,132398,131826,132398,131826v1905,-1905,3238,-4572,3238,-8096l135636,25622r,-13716c135636,5525,130207,,123730,e" filled="f" stroked="f">
                  <v:stroke joinstyle="miter"/>
                  <v:path arrowok="t" o:connecttype="custom" o:connectlocs="25622,111824;23813,111824;23813,25622;23813,23813;110014,23813;111824,23813;111824,110014;111824,111824;25622,111824;123730,0;25622,0;11906,0;0,11906;0,110014;0,123730;11906,135636;110014,135636;123730,135636;131826,132398;132207,132017;132398,131826;135636,123730;135636,25622;135636,11906;123730,0" o:connectangles="0,0,0,0,0,0,0,0,0,0,0,0,0,0,0,0,0,0,0,0,0,0,0,0,0"/>
                </v:shape>
                <v:shape id="Free-form: Shape 1854951130" o:spid="_x0000_s1060" style="position:absolute;left:37180;top:22131;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" path="m25622,111824r-1809,l23813,25622r,-1809l110014,23813r1809,l111823,110014r,1810l25622,111824xm123730,l25622,,11906,c5429,,,5429,,11906r,98108l,123730v,6477,5429,11906,11906,11906l110014,135636r13716,c127254,135636,129921,134398,131826,132398v190,-96,286,-286,381,-381c132302,131921,132397,131826,132397,131826v1906,-1905,3239,-4572,3239,-8096l135636,25622r,-13716c135636,5525,130207,,123730,e" filled="f" stroked="f">
                  <v:stroke joinstyle="miter"/>
                  <v:path arrowok="t" o:connecttype="custom" o:connectlocs="25622,111824;23813,111824;23813,25622;23813,23813;110014,23813;111823,23813;111823,110014;111823,111824;25622,111824;123730,0;25622,0;11906,0;0,11906;0,110014;0,123730;11906,135636;110014,135636;123730,135636;131826,132398;132207,132017;132397,131826;135636,123730;135636,25622;135636,11906;123730,0" o:connectangles="0,0,0,0,0,0,0,0,0,0,0,0,0,0,0,0,0,0,0,0,0,0,0,0,0"/>
                </v:shape>
                <v:shape id="Free-form: Shape 1945414368" o:spid="_x0000_s1061" style="position:absolute;left:39356;top:22131;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" path="m25527,111824r-1810,l23717,25622r,-1809l109919,23813r1809,l111728,110014r,1810l25527,111824xm123730,l25622,,11906,c5429,,,5429,,11906r,98108l,123730v,6477,5429,11906,11906,11906l110014,135636r13716,c127254,135636,129921,134398,131826,132398v95,-96,286,-286,381,-381c132302,131921,132397,131826,132397,131826v1906,-1905,3239,-4572,3239,-8096l135636,25622r,-13716c135636,5525,130112,,123730,e" filled="f" stroked="f">
                  <v:stroke joinstyle="miter"/>
                  <v:path arrowok="t" o:connecttype="custom" o:connectlocs="25527,111824;23717,111824;23717,25622;23717,23813;109919,23813;111728,23813;111728,110014;111728,111824;25527,111824;123730,0;25622,0;11906,0;0,11906;0,110014;0,123730;11906,135636;110014,135636;123730,135636;131826,132398;132207,132017;132397,131826;135636,123730;135636,25622;135636,11906;123730,0" o:connectangles="0,0,0,0,0,0,0,0,0,0,0,0,0,0,0,0,0,0,0,0,0,0,0,0,0"/>
                </v:shape>
                <v:shape id="Free-form: Shape 706910768" o:spid="_x0000_s1062" style="position:absolute;left:41530;top:22131;width:1357;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" path="m25622,111824r-1809,l23813,25622r,-1809l110014,23813r1810,l111824,110014r,1810l25622,111824xm123730,l25622,,11906,c5429,,,5429,,11906r,98108l,123730v,6477,5429,11906,11906,11906l110014,135636r13716,c127254,135636,129921,134398,131826,132398v191,-96,286,-286,381,-381c132302,131921,132398,131826,132398,131826v1905,-1905,3238,-4572,3238,-8096l135636,25622r,-13716c135636,5525,130207,,123730,e" filled="f" stroked="f">
                  <v:stroke joinstyle="miter"/>
                  <v:path arrowok="t" o:connecttype="custom" o:connectlocs="25622,111824;23813,111824;23813,25622;23813,23813;110014,23813;111824,23813;111824,110014;111824,111824;25622,111824;123730,0;25622,0;11906,0;0,11906;0,110014;0,123730;11906,135636;110014,135636;123730,135636;131826,132398;132207,132017;132398,131826;135636,123730;135636,25622;135636,11906;123730,0" o:connectangles="0,0,0,0,0,0,0,0,0,0,0,0,0,0,0,0,0,0,0,0,0,0,0,0,0"/>
                </v:shape>
                <w10:wrap anchorx="margin"/>
              </v:group>
            </w:pict>
          </mc:Fallback>
        </mc:AlternateContent>
      </w:r>
      <w:bookmarkStart w:id="0" w:name="_Toc132096034"/>
    </w:p>
    <w:bookmarkEnd w:id="0"/>
    <w:p w14:paraId="28DA04E4" w14:textId="30F8D647" w:rsidR="009D53C7" w:rsidRDefault="009D53C7" w:rsidP="00A75786">
      <w:pPr>
        <w:spacing w:before="120" w:after="120"/>
      </w:pPr>
    </w:p>
    <w:p w14:paraId="1873AB41" w14:textId="13F1B532" w:rsidR="0050750D" w:rsidRPr="00036759" w:rsidRDefault="0050750D" w:rsidP="000F0A8D">
      <w:pPr>
        <w:pStyle w:val="Style1"/>
      </w:pPr>
      <w:bookmarkStart w:id="1" w:name="_Toc212473151"/>
      <w:bookmarkStart w:id="2" w:name="_Toc212473279"/>
      <w:bookmarkStart w:id="3" w:name="_Toc212474990"/>
      <w:r w:rsidRPr="00036759">
        <w:lastRenderedPageBreak/>
        <w:t>Briefing Note</w:t>
      </w:r>
      <w:r w:rsidR="00036759" w:rsidRPr="00036759">
        <w:t xml:space="preserve">: Home Options policy changes </w:t>
      </w:r>
      <w:r w:rsidR="003004B3">
        <w:t>2025/</w:t>
      </w:r>
      <w:r w:rsidR="00036759" w:rsidRPr="00036759">
        <w:t>2</w:t>
      </w:r>
      <w:r w:rsidR="003004B3">
        <w:t>0</w:t>
      </w:r>
      <w:r w:rsidR="00036759" w:rsidRPr="00036759">
        <w:t>2</w:t>
      </w:r>
      <w:bookmarkEnd w:id="1"/>
      <w:bookmarkEnd w:id="2"/>
      <w:bookmarkEnd w:id="3"/>
      <w:r w:rsidR="003004B3">
        <w:t>6</w:t>
      </w:r>
    </w:p>
    <w:p w14:paraId="1990248A" w14:textId="77777777" w:rsidR="00CE5CEC" w:rsidRPr="00CE5CEC" w:rsidRDefault="00CE5CEC" w:rsidP="00CE5CEC">
      <w:pPr>
        <w:pStyle w:val="Style2"/>
        <w:rPr>
          <w:bCs/>
        </w:rPr>
      </w:pPr>
      <w:r w:rsidRPr="00CE5CEC">
        <w:rPr>
          <w:bCs/>
        </w:rPr>
        <w:t>Part VI of the Housing Act determines that local authorities must have an allocation scheme to determine priorities between applicants for social housing and to set out the procedure to be followed when allocating social housing in their area. In Norwich, the allocation scheme is called Home Options.</w:t>
      </w:r>
    </w:p>
    <w:p w14:paraId="44B6AC19" w14:textId="0EE42E76" w:rsidR="00036759" w:rsidRDefault="00CE5CEC" w:rsidP="00CE5CEC">
      <w:pPr>
        <w:pStyle w:val="Style2"/>
      </w:pPr>
      <w:r w:rsidRPr="00CE5CEC">
        <w:rPr>
          <w:bCs/>
        </w:rPr>
        <w:t xml:space="preserve">The current Home Options allocations policy dates from October 2021 and needs updating to incorporate new legislation and statutory guidance.  </w:t>
      </w:r>
      <w:r w:rsidRPr="00CE5CEC">
        <w:t>The update also presents the opportunity to ensure that policy reflects local needs and issues.</w:t>
      </w:r>
    </w:p>
    <w:p w14:paraId="37054A71" w14:textId="20486A7D" w:rsidR="00036759" w:rsidRPr="00036759" w:rsidRDefault="00363C3F" w:rsidP="00363C3F">
      <w:pPr>
        <w:pStyle w:val="Heading2"/>
      </w:pPr>
      <w:bookmarkStart w:id="4" w:name="_Toc212473153"/>
      <w:bookmarkStart w:id="5" w:name="_Toc212473281"/>
      <w:bookmarkStart w:id="6" w:name="_Toc212474992"/>
      <w:r>
        <w:t>K</w:t>
      </w:r>
      <w:r w:rsidR="00CE5CEC" w:rsidRPr="00CE5CEC">
        <w:t xml:space="preserve">ey </w:t>
      </w:r>
      <w:r w:rsidR="001D2D24">
        <w:t xml:space="preserve">proposed </w:t>
      </w:r>
      <w:r w:rsidR="00CE5CEC" w:rsidRPr="00CE5CEC">
        <w:t>changes</w:t>
      </w:r>
      <w:bookmarkEnd w:id="4"/>
      <w:bookmarkEnd w:id="5"/>
      <w:bookmarkEnd w:id="6"/>
    </w:p>
    <w:p w14:paraId="6D38B650" w14:textId="5BAC3443" w:rsidR="00FC556D" w:rsidRDefault="00FC556D" w:rsidP="00DB4830">
      <w:pPr>
        <w:pStyle w:val="Style2"/>
        <w:numPr>
          <w:ilvl w:val="0"/>
          <w:numId w:val="4"/>
        </w:numPr>
        <w:ind w:left="284"/>
      </w:pPr>
      <w:r w:rsidRPr="002E1DFA">
        <w:t xml:space="preserve">Norwich is </w:t>
      </w:r>
      <w:r>
        <w:t xml:space="preserve">a </w:t>
      </w:r>
      <w:r w:rsidRPr="002E1DFA">
        <w:t xml:space="preserve">‘flow’ </w:t>
      </w:r>
      <w:r>
        <w:t>city</w:t>
      </w:r>
      <w:r w:rsidRPr="002E1DFA">
        <w:t xml:space="preserve">; </w:t>
      </w:r>
      <w:r>
        <w:t xml:space="preserve">the centre of a large rural area which attracts inward migration for reasons such as employment, housing and education.  </w:t>
      </w:r>
      <w:r w:rsidR="00CE5CEC" w:rsidRPr="00CE5CEC">
        <w:t xml:space="preserve">In accordance with </w:t>
      </w:r>
      <w:r w:rsidR="00F02D74">
        <w:t xml:space="preserve">government guidelines, </w:t>
      </w:r>
      <w:r w:rsidR="00CE5CEC" w:rsidRPr="00CE5CEC">
        <w:t xml:space="preserve">and to ensure that the council’s housing policies benefit </w:t>
      </w:r>
      <w:r w:rsidR="001D2D24">
        <w:t xml:space="preserve">long term </w:t>
      </w:r>
      <w:proofErr w:type="gramStart"/>
      <w:r w:rsidR="001D2D24">
        <w:t>local residents</w:t>
      </w:r>
      <w:proofErr w:type="gramEnd"/>
      <w:r w:rsidR="00CE5CEC" w:rsidRPr="00CE5CEC">
        <w:t xml:space="preserve">, </w:t>
      </w:r>
      <w:r>
        <w:t xml:space="preserve">Home Options </w:t>
      </w:r>
      <w:r w:rsidR="00CE5CEC" w:rsidRPr="00CE5CEC">
        <w:t xml:space="preserve">applicants must have been continuously resident in Norwich for the last two years </w:t>
      </w:r>
      <w:r w:rsidR="00CE5CEC" w:rsidRPr="00FC556D">
        <w:t>(currently six months)</w:t>
      </w:r>
      <w:r w:rsidRPr="00FC556D">
        <w:t xml:space="preserve"> </w:t>
      </w:r>
      <w:proofErr w:type="gramStart"/>
      <w:r w:rsidRPr="00FC556D">
        <w:t>in order to</w:t>
      </w:r>
      <w:proofErr w:type="gramEnd"/>
      <w:r w:rsidRPr="00FC556D">
        <w:t xml:space="preserve"> qualify</w:t>
      </w:r>
      <w:r w:rsidR="00CE5CEC" w:rsidRPr="00FC556D">
        <w:t>.</w:t>
      </w:r>
      <w:r w:rsidR="00CE5CEC" w:rsidRPr="00CE5CEC">
        <w:t xml:space="preserve"> For household members to join an application and to be included in any assessment of housing need, the same criteria apply. Exceptions, as set down in legislation, will apply.</w:t>
      </w:r>
      <w:r>
        <w:t xml:space="preserve">  </w:t>
      </w:r>
    </w:p>
    <w:p w14:paraId="544C0AB0" w14:textId="41DAF29D" w:rsidR="00FC556D" w:rsidRDefault="00FC556D" w:rsidP="00FC556D">
      <w:pPr>
        <w:pStyle w:val="Style2"/>
        <w:ind w:left="284"/>
      </w:pPr>
      <w:r>
        <w:t xml:space="preserve">Other authorities in a similar position have </w:t>
      </w:r>
      <w:r w:rsidR="00F02D74">
        <w:t>recently extended</w:t>
      </w:r>
      <w:r>
        <w:t xml:space="preserve"> their local connection criteria, as have other Norfolk local authorities.   </w:t>
      </w:r>
    </w:p>
    <w:p w14:paraId="0A86735F" w14:textId="77777777" w:rsidR="00FC556D" w:rsidRDefault="00B42425" w:rsidP="00FC556D">
      <w:pPr>
        <w:pStyle w:val="Style2"/>
        <w:ind w:left="284"/>
      </w:pPr>
      <w:r w:rsidRPr="002E1DFA">
        <w:t>The council has several strategies in place to mitigate the adverse effects of this increase in continuous residency requirements on those most likely to be affected by the change:</w:t>
      </w:r>
    </w:p>
    <w:p w14:paraId="641FF690" w14:textId="1767A124" w:rsidR="00B42425" w:rsidRDefault="00B42425" w:rsidP="00F02D74">
      <w:pPr>
        <w:pStyle w:val="Style2"/>
        <w:numPr>
          <w:ilvl w:val="0"/>
          <w:numId w:val="11"/>
        </w:numPr>
      </w:pPr>
      <w:r w:rsidRPr="00773F72">
        <w:t xml:space="preserve">Norwich City Council has formed a specialist refugee housing </w:t>
      </w:r>
      <w:r w:rsidR="00FC556D">
        <w:t xml:space="preserve">advice </w:t>
      </w:r>
      <w:r w:rsidRPr="00773F72">
        <w:t xml:space="preserve">team that uses targeted grants to help individuals leaving asylum-seeker accommodation access </w:t>
      </w:r>
      <w:r w:rsidR="001D2D24">
        <w:t xml:space="preserve">housing in the </w:t>
      </w:r>
      <w:r w:rsidRPr="00773F72">
        <w:t>private rental</w:t>
      </w:r>
      <w:r>
        <w:t xml:space="preserve"> sector</w:t>
      </w:r>
      <w:r w:rsidRPr="00773F72">
        <w:t>.</w:t>
      </w:r>
      <w:r>
        <w:t xml:space="preserve"> </w:t>
      </w:r>
    </w:p>
    <w:p w14:paraId="3942EA93" w14:textId="0FD85695" w:rsidR="00B42425" w:rsidRDefault="00FC556D" w:rsidP="00F02D74">
      <w:pPr>
        <w:pStyle w:val="Style2"/>
        <w:numPr>
          <w:ilvl w:val="0"/>
          <w:numId w:val="11"/>
        </w:numPr>
      </w:pPr>
      <w:r>
        <w:t xml:space="preserve">For prison leavers, the council has a specialist housing advice team which uses government funding to </w:t>
      </w:r>
      <w:r w:rsidR="00B42425">
        <w:t>facilitate access to the private rented sector</w:t>
      </w:r>
      <w:r>
        <w:t xml:space="preserve">, </w:t>
      </w:r>
      <w:r w:rsidR="00B42425">
        <w:t xml:space="preserve">thereby </w:t>
      </w:r>
      <w:r w:rsidR="00B42425" w:rsidRPr="00D651F8">
        <w:t>reduc</w:t>
      </w:r>
      <w:r w:rsidR="00B42425">
        <w:t>ing</w:t>
      </w:r>
      <w:r w:rsidR="00B42425" w:rsidRPr="00D651F8">
        <w:t xml:space="preserve"> homelessness and re-offending</w:t>
      </w:r>
      <w:r w:rsidR="00B42425">
        <w:t xml:space="preserve">. </w:t>
      </w:r>
    </w:p>
    <w:p w14:paraId="21209918" w14:textId="77777777" w:rsidR="001D2D24" w:rsidRDefault="001D2D24" w:rsidP="00FC556D">
      <w:pPr>
        <w:pStyle w:val="Style2"/>
        <w:ind w:left="284"/>
      </w:pPr>
    </w:p>
    <w:p w14:paraId="188841A2" w14:textId="77777777" w:rsidR="001D2D24" w:rsidRDefault="001D2D24" w:rsidP="00FC556D">
      <w:pPr>
        <w:pStyle w:val="Style2"/>
        <w:ind w:left="284"/>
      </w:pPr>
    </w:p>
    <w:p w14:paraId="4EF83F0C" w14:textId="77777777" w:rsidR="001D2D24" w:rsidRDefault="001D2D24" w:rsidP="00FC556D">
      <w:pPr>
        <w:pStyle w:val="Style2"/>
        <w:ind w:left="284"/>
      </w:pPr>
    </w:p>
    <w:p w14:paraId="16373919" w14:textId="77777777" w:rsidR="00B42425" w:rsidRDefault="00B42425" w:rsidP="00B42425">
      <w:pPr>
        <w:pStyle w:val="Style2"/>
        <w:ind w:left="284"/>
      </w:pPr>
    </w:p>
    <w:p w14:paraId="1E250E60" w14:textId="77777777" w:rsidR="00B42425" w:rsidRDefault="00B42425" w:rsidP="00B42425">
      <w:pPr>
        <w:pStyle w:val="Style2"/>
        <w:ind w:left="284"/>
      </w:pPr>
    </w:p>
    <w:p w14:paraId="5902A497" w14:textId="4D68EE32" w:rsidR="00CE5CEC" w:rsidRPr="00CE5CEC" w:rsidRDefault="00F02D74" w:rsidP="009D52F7">
      <w:pPr>
        <w:pStyle w:val="Style2"/>
        <w:numPr>
          <w:ilvl w:val="0"/>
          <w:numId w:val="4"/>
        </w:numPr>
      </w:pPr>
      <w:r>
        <w:lastRenderedPageBreak/>
        <w:t>To</w:t>
      </w:r>
      <w:r w:rsidR="00FC556D">
        <w:t xml:space="preserve"> focus limited resources more effectively, t</w:t>
      </w:r>
      <w:r w:rsidR="00CE5CEC" w:rsidRPr="00CE5CEC">
        <w:t xml:space="preserve">he number of </w:t>
      </w:r>
      <w:r w:rsidR="00FC556D">
        <w:t xml:space="preserve">property </w:t>
      </w:r>
      <w:r w:rsidR="00CE5CEC" w:rsidRPr="00CE5CEC">
        <w:t>refusals allowed before an application is reviewed and may be cancelled for 12 months will be reduced from five to three to reflect extremely high demand.  This will not apply to homelessness clients, who, as per legislation, receive one offer.</w:t>
      </w:r>
    </w:p>
    <w:p w14:paraId="714A066C" w14:textId="01B65CD2" w:rsidR="00CE5CEC" w:rsidRDefault="00FC556D" w:rsidP="009D52F7">
      <w:pPr>
        <w:pStyle w:val="Style2"/>
        <w:numPr>
          <w:ilvl w:val="0"/>
          <w:numId w:val="4"/>
        </w:numPr>
      </w:pPr>
      <w:r>
        <w:t>In accordance with the Armed Forces Covenant, o</w:t>
      </w:r>
      <w:r w:rsidR="00CE5CEC" w:rsidRPr="00CE5CEC">
        <w:t>n property shortlisting, where there is more than one applicant in the band, the offer will be made to any UK armed forces veteran within that band, followed by the applicant who has been waiting the longest within that band. If the applicant with the highest priority refuses the property it will be offered to the next highest bidder and so on.</w:t>
      </w:r>
    </w:p>
    <w:p w14:paraId="3E1073FC" w14:textId="77777777" w:rsidR="00036759" w:rsidRDefault="00036759" w:rsidP="00036759">
      <w:pPr>
        <w:pStyle w:val="Style2"/>
      </w:pPr>
    </w:p>
    <w:p w14:paraId="5C66CD0F" w14:textId="1346205C" w:rsidR="00CE5CEC" w:rsidRPr="00CE5CEC" w:rsidRDefault="00CE5CEC" w:rsidP="00036759">
      <w:pPr>
        <w:pStyle w:val="Heading2"/>
      </w:pPr>
      <w:bookmarkStart w:id="7" w:name="_Toc212473154"/>
      <w:bookmarkStart w:id="8" w:name="_Toc212473282"/>
      <w:bookmarkStart w:id="9" w:name="_Toc212474993"/>
      <w:r w:rsidRPr="00CE5CEC">
        <w:t xml:space="preserve">Minor </w:t>
      </w:r>
      <w:r w:rsidR="001D2D24">
        <w:t xml:space="preserve">proposed </w:t>
      </w:r>
      <w:r w:rsidRPr="00CE5CEC">
        <w:t>changes</w:t>
      </w:r>
      <w:bookmarkEnd w:id="7"/>
      <w:bookmarkEnd w:id="8"/>
      <w:bookmarkEnd w:id="9"/>
    </w:p>
    <w:p w14:paraId="6ED59402" w14:textId="77777777" w:rsidR="00CE5CEC" w:rsidRPr="00CE5CEC" w:rsidRDefault="00CE5CEC" w:rsidP="009D52F7">
      <w:pPr>
        <w:pStyle w:val="Style2"/>
        <w:numPr>
          <w:ilvl w:val="0"/>
          <w:numId w:val="5"/>
        </w:numPr>
      </w:pPr>
      <w:r w:rsidRPr="00CE5CEC">
        <w:t xml:space="preserve">Clarification: All applications will involve a discussion of an applicant’s housing need with an adviser.  Applicants who do not meet the criteria for a priority banding category are extremely unlikely to be rehoused through the Home Options scheme and will be given advice about alternative housing options. </w:t>
      </w:r>
    </w:p>
    <w:p w14:paraId="080E8E8A" w14:textId="34FDFABE" w:rsidR="00CE5CEC" w:rsidRPr="00CE5CEC" w:rsidRDefault="00CE5CEC" w:rsidP="009D52F7">
      <w:pPr>
        <w:pStyle w:val="Style2"/>
        <w:numPr>
          <w:ilvl w:val="0"/>
          <w:numId w:val="5"/>
        </w:numPr>
      </w:pPr>
      <w:r w:rsidRPr="00CE5CEC">
        <w:t xml:space="preserve">Clarification: The council will not consider the following as members of an applicant’s household: Relatives who do not form part of the applicant’s immediate family where there is no formal care arrangement; parents or </w:t>
      </w:r>
      <w:proofErr w:type="gramStart"/>
      <w:r w:rsidRPr="00CE5CEC">
        <w:t>step-parents</w:t>
      </w:r>
      <w:proofErr w:type="gramEnd"/>
      <w:r w:rsidRPr="00CE5CEC">
        <w:t xml:space="preserve">, grandparents, brothers or </w:t>
      </w:r>
      <w:proofErr w:type="gramStart"/>
      <w:r w:rsidRPr="00CE5CEC">
        <w:t>step-brothers</w:t>
      </w:r>
      <w:proofErr w:type="gramEnd"/>
      <w:r w:rsidRPr="00CE5CEC">
        <w:t xml:space="preserve">, sisters or </w:t>
      </w:r>
      <w:proofErr w:type="gramStart"/>
      <w:r w:rsidRPr="00CE5CEC">
        <w:t>step-sisters</w:t>
      </w:r>
      <w:proofErr w:type="gramEnd"/>
      <w:r w:rsidRPr="00CE5CEC">
        <w:t>, aunts, uncles, grandchildren, nieces, nephews,</w:t>
      </w:r>
      <w:r w:rsidR="00036759">
        <w:t xml:space="preserve"> </w:t>
      </w:r>
      <w:r w:rsidRPr="00CE5CEC">
        <w:t>cousins.</w:t>
      </w:r>
    </w:p>
    <w:p w14:paraId="6F86467D" w14:textId="00DEA7B0" w:rsidR="00CE5CEC" w:rsidRPr="00CE5CEC" w:rsidRDefault="00CE5CEC" w:rsidP="009D52F7">
      <w:pPr>
        <w:pStyle w:val="Style2"/>
        <w:numPr>
          <w:ilvl w:val="0"/>
          <w:numId w:val="5"/>
        </w:numPr>
      </w:pPr>
      <w:r w:rsidRPr="00CE5CEC">
        <w:t>Clarification Residents in prison, bail hostel, hospital or approved premises, or those households referred into or placed into any form of accommodation in Norwich by another local authority will not gain a local connection</w:t>
      </w:r>
      <w:r w:rsidR="00783EE3">
        <w:t>.</w:t>
      </w:r>
    </w:p>
    <w:p w14:paraId="137A8C8C" w14:textId="77777777" w:rsidR="00CE5CEC" w:rsidRPr="00CE5CEC" w:rsidRDefault="00CE5CEC" w:rsidP="009D52F7">
      <w:pPr>
        <w:pStyle w:val="Style2"/>
        <w:numPr>
          <w:ilvl w:val="0"/>
          <w:numId w:val="5"/>
        </w:numPr>
      </w:pPr>
      <w:r w:rsidRPr="00CE5CEC">
        <w:t xml:space="preserve">Clarification: Silver band for rough sleeping will be applied where it has been confirmed that an applicant is sleeping rough, meets the qualification criteria and it has been assessed that there is no other accommodation available to them. The council will verify that an applicant is sleeping rough before awarding this priority and banding will be subject to ongoing, regular verification and support to explore off the street accommodation options. Rough sleeping priority will not be awarded when the client does not engage with the council’s support or where accommodation has been made available to the applicant, including a placement at a direct access hostel, supported accommodation or in the private rented sector, but the applicant chooses not to take up this offer of accommodation. Any banding determination will be made in conjunction with the council’s rough sleeping team. Applicants assessed as ‘sleeping rough’ will not be awarded additional priority on any other accommodation related factors. </w:t>
      </w:r>
    </w:p>
    <w:p w14:paraId="2F7E6E40" w14:textId="77777777" w:rsidR="00CE5CEC" w:rsidRPr="00CE5CEC" w:rsidRDefault="00CE5CEC" w:rsidP="009D52F7">
      <w:pPr>
        <w:pStyle w:val="Style2"/>
        <w:numPr>
          <w:ilvl w:val="0"/>
          <w:numId w:val="5"/>
        </w:numPr>
      </w:pPr>
      <w:r w:rsidRPr="00CE5CEC">
        <w:lastRenderedPageBreak/>
        <w:t>Clarification: For the award of homelessness and prevention priority, applicants will have completed and kept to a personalised housing plan made with a housing adviser, will place or have placed for them two bids per week with the guidance of their adviser and will be entitled to one suitable offer of accommodation</w:t>
      </w:r>
    </w:p>
    <w:p w14:paraId="79441CDD" w14:textId="77777777" w:rsidR="00CE5CEC" w:rsidRPr="00CE5CEC" w:rsidRDefault="00CE5CEC" w:rsidP="009D52F7">
      <w:pPr>
        <w:pStyle w:val="Style2"/>
        <w:numPr>
          <w:ilvl w:val="0"/>
          <w:numId w:val="5"/>
        </w:numPr>
      </w:pPr>
      <w:r w:rsidRPr="00CE5CEC">
        <w:rPr>
          <w:bCs/>
        </w:rPr>
        <w:t>Clarification: Deliberate worsening of circumstances (standard band) will be applied to those who u</w:t>
      </w:r>
      <w:r w:rsidRPr="00CE5CEC">
        <w:t xml:space="preserve">nreasonably fail to follow advice given by the council </w:t>
      </w:r>
      <w:proofErr w:type="gramStart"/>
      <w:r w:rsidRPr="00CE5CEC">
        <w:t>in order to</w:t>
      </w:r>
      <w:proofErr w:type="gramEnd"/>
      <w:r w:rsidRPr="00CE5CEC">
        <w:t xml:space="preserve"> prevent homelessness.</w:t>
      </w:r>
    </w:p>
    <w:p w14:paraId="3380B181" w14:textId="54284C50" w:rsidR="00CE5CEC" w:rsidRPr="00CE5CEC" w:rsidRDefault="00CE5CEC" w:rsidP="009D52F7">
      <w:pPr>
        <w:pStyle w:val="Style2"/>
        <w:numPr>
          <w:ilvl w:val="0"/>
          <w:numId w:val="5"/>
        </w:numPr>
      </w:pPr>
      <w:r w:rsidRPr="00CE5CEC">
        <w:rPr>
          <w:bCs/>
        </w:rPr>
        <w:t xml:space="preserve">Clarification: Welfare priority: </w:t>
      </w:r>
      <w:r w:rsidRPr="00CE5CEC">
        <w:t xml:space="preserve">In some </w:t>
      </w:r>
      <w:r w:rsidR="002A28F8" w:rsidRPr="00CE5CEC">
        <w:t>instances,</w:t>
      </w:r>
      <w:r w:rsidRPr="00CE5CEC">
        <w:t xml:space="preserve"> the assessment panel may award priority banding on a time limited basis and/or apply conditions to bidding. </w:t>
      </w:r>
    </w:p>
    <w:p w14:paraId="6B2674BB" w14:textId="77777777" w:rsidR="00CE5CEC" w:rsidRPr="00CE5CEC" w:rsidRDefault="00CE5CEC" w:rsidP="00CE5CEC">
      <w:pPr>
        <w:pStyle w:val="Style2"/>
      </w:pPr>
    </w:p>
    <w:p w14:paraId="3D592617" w14:textId="77777777" w:rsidR="00CE5CEC" w:rsidRDefault="00CE5CEC" w:rsidP="00CE5CEC">
      <w:pPr>
        <w:pStyle w:val="Style2"/>
      </w:pPr>
    </w:p>
    <w:p w14:paraId="4A0991F9" w14:textId="77777777" w:rsidR="00F02D74" w:rsidRDefault="00F02D74" w:rsidP="00CE5CEC">
      <w:pPr>
        <w:pStyle w:val="Style2"/>
      </w:pPr>
    </w:p>
    <w:p w14:paraId="4D43059F" w14:textId="77777777" w:rsidR="00F02D74" w:rsidRDefault="00F02D74" w:rsidP="00CE5CEC">
      <w:pPr>
        <w:pStyle w:val="Style2"/>
      </w:pPr>
    </w:p>
    <w:p w14:paraId="46D0FE80" w14:textId="77777777" w:rsidR="00F02D74" w:rsidRDefault="00F02D74" w:rsidP="00CE5CEC">
      <w:pPr>
        <w:pStyle w:val="Style2"/>
      </w:pPr>
    </w:p>
    <w:p w14:paraId="1CA74702" w14:textId="77777777" w:rsidR="00F02D74" w:rsidRDefault="00F02D74" w:rsidP="00CE5CEC">
      <w:pPr>
        <w:pStyle w:val="Style2"/>
      </w:pPr>
    </w:p>
    <w:p w14:paraId="54C3193C" w14:textId="77777777" w:rsidR="00F02D74" w:rsidRDefault="00F02D74" w:rsidP="00CE5CEC">
      <w:pPr>
        <w:pStyle w:val="Style2"/>
      </w:pPr>
    </w:p>
    <w:p w14:paraId="6DF27743" w14:textId="77777777" w:rsidR="00F02D74" w:rsidRDefault="00F02D74" w:rsidP="00CE5CEC">
      <w:pPr>
        <w:pStyle w:val="Style2"/>
      </w:pPr>
    </w:p>
    <w:p w14:paraId="7C19F888" w14:textId="77777777" w:rsidR="00F02D74" w:rsidRDefault="00F02D74" w:rsidP="00CE5CEC">
      <w:pPr>
        <w:pStyle w:val="Style2"/>
      </w:pPr>
    </w:p>
    <w:p w14:paraId="108D772E" w14:textId="77777777" w:rsidR="00F02D74" w:rsidRDefault="00F02D74" w:rsidP="00CE5CEC">
      <w:pPr>
        <w:pStyle w:val="Style2"/>
      </w:pPr>
    </w:p>
    <w:p w14:paraId="15E8A4FF" w14:textId="77777777" w:rsidR="00F02D74" w:rsidRDefault="00F02D74" w:rsidP="00CE5CEC">
      <w:pPr>
        <w:pStyle w:val="Style2"/>
      </w:pPr>
    </w:p>
    <w:p w14:paraId="5CF1C5BB" w14:textId="77777777" w:rsidR="00F02D74" w:rsidRDefault="00F02D74" w:rsidP="00CE5CEC">
      <w:pPr>
        <w:pStyle w:val="Style2"/>
      </w:pPr>
    </w:p>
    <w:p w14:paraId="7F08BA96" w14:textId="77777777" w:rsidR="00F02D74" w:rsidRDefault="00F02D74" w:rsidP="00CE5CEC">
      <w:pPr>
        <w:pStyle w:val="Style2"/>
      </w:pPr>
    </w:p>
    <w:p w14:paraId="31752D46" w14:textId="77777777" w:rsidR="00F02D74" w:rsidRDefault="00F02D74" w:rsidP="00CE5CEC">
      <w:pPr>
        <w:pStyle w:val="Style2"/>
      </w:pPr>
    </w:p>
    <w:p w14:paraId="54812F8E" w14:textId="77777777" w:rsidR="00F02D74" w:rsidRDefault="00F02D74" w:rsidP="00CE5CEC">
      <w:pPr>
        <w:pStyle w:val="Style2"/>
      </w:pPr>
    </w:p>
    <w:p w14:paraId="6D9EAF71" w14:textId="77777777" w:rsidR="00F02D74" w:rsidRPr="00CE5CEC" w:rsidRDefault="00F02D74" w:rsidP="00CE5CEC">
      <w:pPr>
        <w:pStyle w:val="Style2"/>
      </w:pPr>
    </w:p>
    <w:p w14:paraId="3A9D7041" w14:textId="0404E1E1" w:rsidR="003A6120" w:rsidRPr="00DC5898" w:rsidRDefault="00072A64" w:rsidP="003004B3">
      <w:pPr>
        <w:ind w:right="794"/>
      </w:pPr>
      <w:r w:rsidRPr="00072A64">
        <w:rPr>
          <w:noProof/>
        </w:rPr>
        <w:drawing>
          <wp:anchor distT="0" distB="0" distL="180340" distR="288290" simplePos="0" relativeHeight="251658240" behindDoc="0" locked="0" layoutInCell="1" allowOverlap="1" wp14:anchorId="563F3B30" wp14:editId="47669458">
            <wp:simplePos x="0" y="0"/>
            <wp:positionH relativeFrom="margin">
              <wp:posOffset>228600</wp:posOffset>
            </wp:positionH>
            <wp:positionV relativeFrom="paragraph">
              <wp:posOffset>9525</wp:posOffset>
            </wp:positionV>
            <wp:extent cx="972000" cy="511200"/>
            <wp:effectExtent l="0" t="0" r="0" b="3175"/>
            <wp:wrapSquare wrapText="bothSides"/>
            <wp:docPr id="94014989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49898" name="Picture 1">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72000" cy="511200"/>
                    </a:xfrm>
                    <a:prstGeom prst="rect">
                      <a:avLst/>
                    </a:prstGeom>
                  </pic:spPr>
                </pic:pic>
              </a:graphicData>
            </a:graphic>
            <wp14:sizeRelH relativeFrom="margin">
              <wp14:pctWidth>0</wp14:pctWidth>
            </wp14:sizeRelH>
            <wp14:sizeRelV relativeFrom="margin">
              <wp14:pctHeight>0</wp14:pctHeight>
            </wp14:sizeRelV>
          </wp:anchor>
        </w:drawing>
      </w:r>
      <w:r w:rsidR="003A6120" w:rsidRPr="00DC5898">
        <w:rPr>
          <w:szCs w:val="24"/>
        </w:rPr>
        <w:t xml:space="preserve">If you need this information by email for use with the </w:t>
      </w:r>
      <w:r w:rsidR="003A6120">
        <w:rPr>
          <w:szCs w:val="24"/>
        </w:rPr>
        <w:br/>
      </w:r>
      <w:r w:rsidR="003A6120" w:rsidRPr="00DC5898">
        <w:rPr>
          <w:szCs w:val="24"/>
        </w:rPr>
        <w:t xml:space="preserve">read-aloud function or in an alternative format, please </w:t>
      </w:r>
      <w:r w:rsidR="003A6120">
        <w:rPr>
          <w:szCs w:val="24"/>
        </w:rPr>
        <w:br/>
      </w:r>
      <w:r w:rsidR="003A6120" w:rsidRPr="00DC5898">
        <w:rPr>
          <w:szCs w:val="24"/>
        </w:rPr>
        <w:t xml:space="preserve">contact us on </w:t>
      </w:r>
      <w:r w:rsidR="003A6120" w:rsidRPr="00DC5898">
        <w:rPr>
          <w:b/>
          <w:bCs/>
          <w:szCs w:val="24"/>
        </w:rPr>
        <w:t xml:space="preserve">0344 980 </w:t>
      </w:r>
      <w:r w:rsidR="00B04A89">
        <w:rPr>
          <w:b/>
          <w:bCs/>
          <w:szCs w:val="24"/>
        </w:rPr>
        <w:t>3333</w:t>
      </w:r>
      <w:r w:rsidR="003A6120" w:rsidRPr="00DC5898">
        <w:rPr>
          <w:b/>
          <w:bCs/>
          <w:szCs w:val="24"/>
        </w:rPr>
        <w:t xml:space="preserve"> </w:t>
      </w:r>
      <w:r w:rsidR="003A6120" w:rsidRPr="00DC5898">
        <w:rPr>
          <w:szCs w:val="24"/>
        </w:rPr>
        <w:t xml:space="preserve">or visit </w:t>
      </w:r>
      <w:r w:rsidR="003A6120" w:rsidRPr="00DC5898">
        <w:rPr>
          <w:b/>
          <w:bCs/>
          <w:szCs w:val="24"/>
        </w:rPr>
        <w:t>norwich.gov.uk/</w:t>
      </w:r>
      <w:proofErr w:type="spellStart"/>
      <w:r w:rsidR="003A6120" w:rsidRPr="00DC5898">
        <w:rPr>
          <w:b/>
          <w:bCs/>
          <w:szCs w:val="24"/>
        </w:rPr>
        <w:t>intran</w:t>
      </w:r>
      <w:proofErr w:type="spellEnd"/>
    </w:p>
    <w:p w14:paraId="44E84EB8" w14:textId="77777777" w:rsidR="006962D5" w:rsidRPr="00072A64" w:rsidRDefault="006962D5" w:rsidP="006962D5">
      <w:pPr>
        <w:spacing w:before="120" w:after="120"/>
        <w:ind w:left="1871" w:right="624"/>
      </w:pPr>
    </w:p>
    <w:p w14:paraId="1F20D245" w14:textId="77777777" w:rsidR="006962D5" w:rsidRPr="00374E58" w:rsidRDefault="006962D5" w:rsidP="00374E58">
      <w:pPr>
        <w:ind w:left="2381"/>
      </w:pPr>
      <w:r w:rsidRPr="00374E58">
        <w:t>Produced by Norwich City Council</w:t>
      </w:r>
    </w:p>
    <w:p w14:paraId="492F6A59" w14:textId="77777777" w:rsidR="00F5454E" w:rsidRPr="00374E58" w:rsidRDefault="006962D5" w:rsidP="00374E58">
      <w:pPr>
        <w:ind w:left="2381"/>
      </w:pPr>
      <w:r w:rsidRPr="00374E58">
        <w:t>www.norwich.gov.uk</w:t>
      </w:r>
    </w:p>
    <w:sectPr w:rsidR="00F5454E" w:rsidRPr="00374E58" w:rsidSect="00B5076E">
      <w:headerReference w:type="even" r:id="rId14"/>
      <w:headerReference w:type="default" r:id="rId15"/>
      <w:footerReference w:type="even" r:id="rId16"/>
      <w:footerReference w:type="default" r:id="rId17"/>
      <w:headerReference w:type="first" r:id="rId18"/>
      <w:footerReference w:type="first" r:id="rId19"/>
      <w:pgSz w:w="11906" w:h="16838"/>
      <w:pgMar w:top="1418" w:right="1134" w:bottom="1701" w:left="1134"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B802" w14:textId="77777777" w:rsidR="00ED1B1F" w:rsidRDefault="00ED1B1F" w:rsidP="009F0AD5">
      <w:r>
        <w:separator/>
      </w:r>
    </w:p>
  </w:endnote>
  <w:endnote w:type="continuationSeparator" w:id="0">
    <w:p w14:paraId="77999F89" w14:textId="77777777" w:rsidR="00ED1B1F" w:rsidRDefault="00ED1B1F" w:rsidP="009F0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3ACA" w14:textId="77777777" w:rsidR="009D52F7" w:rsidRDefault="009D52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DEAD" w14:textId="6992BA88" w:rsidR="003853CE" w:rsidRPr="003853CE" w:rsidRDefault="003853CE">
    <w:pPr>
      <w:pStyle w:val="Footer"/>
      <w:rPr>
        <w:b/>
        <w:bCs/>
        <w:color w:val="009AA4"/>
      </w:rPr>
    </w:pPr>
    <w:r>
      <w:rPr>
        <w:noProof/>
      </w:rPr>
      <w:drawing>
        <wp:anchor distT="0" distB="0" distL="114300" distR="114300" simplePos="0" relativeHeight="251662336" behindDoc="1" locked="0" layoutInCell="1" allowOverlap="1" wp14:anchorId="7F810AD6" wp14:editId="31F7DA82">
          <wp:simplePos x="0" y="0"/>
          <wp:positionH relativeFrom="margin">
            <wp:posOffset>5807146</wp:posOffset>
          </wp:positionH>
          <wp:positionV relativeFrom="paragraph">
            <wp:posOffset>-104775</wp:posOffset>
          </wp:positionV>
          <wp:extent cx="368300" cy="768985"/>
          <wp:effectExtent l="0" t="0" r="0" b="0"/>
          <wp:wrapNone/>
          <wp:docPr id="1437769544" name="Graphic 581">
            <a:extLst xmlns:a="http://schemas.openxmlformats.org/drawingml/2006/main">
              <a:ext uri="{FF2B5EF4-FFF2-40B4-BE49-F238E27FC236}">
                <a16:creationId xmlns:a16="http://schemas.microsoft.com/office/drawing/2014/main" id="{BD357C6A-7BF1-366F-F716-292663BE8AE4}"/>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69544" name="Graphic 581">
                    <a:extLst>
                      <a:ext uri="{FF2B5EF4-FFF2-40B4-BE49-F238E27FC236}">
                        <a16:creationId xmlns:a16="http://schemas.microsoft.com/office/drawing/2014/main" id="{BD357C6A-7BF1-366F-F716-292663BE8AE4}"/>
                      </a:ex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68300" cy="768985"/>
                  </a:xfrm>
                  <a:prstGeom prst="rect">
                    <a:avLst/>
                  </a:prstGeom>
                </pic:spPr>
              </pic:pic>
            </a:graphicData>
          </a:graphic>
        </wp:anchor>
      </w:drawing>
    </w:r>
    <w:r w:rsidR="00F56C02" w:rsidRPr="009D52F7">
      <w:rPr>
        <w:b/>
        <w:bCs/>
      </w:rPr>
      <w:t xml:space="preserve">Norwich Home Options Allocations Scheme </w:t>
    </w:r>
    <w:r w:rsidRPr="009D52F7">
      <w:rPr>
        <w:b/>
        <w:bCs/>
      </w:rPr>
      <w:tab/>
    </w:r>
    <w:r w:rsidRPr="009D52F7">
      <w:rPr>
        <w:b/>
        <w:bCs/>
      </w:rPr>
      <w:tab/>
    </w:r>
    <w:r w:rsidRPr="009D52F7">
      <w:rPr>
        <w:b/>
        <w:bCs/>
        <w:sz w:val="20"/>
        <w:szCs w:val="20"/>
      </w:rPr>
      <w:fldChar w:fldCharType="begin"/>
    </w:r>
    <w:r w:rsidRPr="009D52F7">
      <w:rPr>
        <w:b/>
        <w:bCs/>
        <w:sz w:val="20"/>
        <w:szCs w:val="20"/>
      </w:rPr>
      <w:instrText>PAGE   \* MERGEFORMAT</w:instrText>
    </w:r>
    <w:r w:rsidRPr="009D52F7">
      <w:rPr>
        <w:b/>
        <w:bCs/>
        <w:sz w:val="20"/>
        <w:szCs w:val="20"/>
      </w:rPr>
      <w:fldChar w:fldCharType="separate"/>
    </w:r>
    <w:r w:rsidRPr="009D52F7">
      <w:rPr>
        <w:b/>
        <w:bCs/>
        <w:sz w:val="20"/>
        <w:szCs w:val="20"/>
      </w:rPr>
      <w:t>1</w:t>
    </w:r>
    <w:r w:rsidRPr="009D52F7">
      <w:rPr>
        <w:b/>
        <w:bCs/>
        <w:sz w:val="20"/>
        <w:szCs w:val="20"/>
      </w:rPr>
      <w:fldChar w:fldCharType="end"/>
    </w:r>
  </w:p>
  <w:p w14:paraId="7DBA74DA" w14:textId="77777777" w:rsidR="00B73865" w:rsidRDefault="00B73865" w:rsidP="00B738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4137" w14:textId="77777777" w:rsidR="009D52F7" w:rsidRDefault="009D5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9AF20" w14:textId="77777777" w:rsidR="00ED1B1F" w:rsidRDefault="00ED1B1F" w:rsidP="009F0AD5">
      <w:r>
        <w:separator/>
      </w:r>
    </w:p>
  </w:footnote>
  <w:footnote w:type="continuationSeparator" w:id="0">
    <w:p w14:paraId="5EC97716" w14:textId="77777777" w:rsidR="00ED1B1F" w:rsidRDefault="00ED1B1F" w:rsidP="009F0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6D47" w14:textId="457AC6DD" w:rsidR="009D52F7" w:rsidRDefault="00F02D74">
    <w:pPr>
      <w:pStyle w:val="Header"/>
    </w:pPr>
    <w:r>
      <w:rPr>
        <w:noProof/>
      </w:rPr>
      <w:pict w14:anchorId="2D3AD7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1680016" o:spid="_x0000_s1026" type="#_x0000_t136" style="position:absolute;margin-left:0;margin-top:0;width:603.9pt;height:75.45pt;rotation:315;z-index:-251648000;mso-position-horizontal:center;mso-position-horizontal-relative:margin;mso-position-vertical:center;mso-position-vertical-relative:margin" o:allowincell="f" fillcolor="silver" stroked="f">
          <v:fill opacity=".5"/>
          <v:textpath style="font-family:&quot;Arial&quot;;font-size:1pt" string="Consultation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87D3" w14:textId="71E35729" w:rsidR="005A391B" w:rsidRDefault="00F02D74" w:rsidP="00950AF2">
    <w:pPr>
      <w:pStyle w:val="Header"/>
      <w:jc w:val="right"/>
    </w:pPr>
    <w:r>
      <w:rPr>
        <w:noProof/>
      </w:rPr>
      <w:pict w14:anchorId="749777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1680017" o:spid="_x0000_s1027" type="#_x0000_t136" style="position:absolute;left:0;text-align:left;margin-left:0;margin-top:0;width:603.9pt;height:75.45pt;rotation:315;z-index:-251645952;mso-position-horizontal:center;mso-position-horizontal-relative:margin;mso-position-vertical:center;mso-position-vertical-relative:margin" o:allowincell="f" fillcolor="silver" stroked="f">
          <v:fill opacity=".5"/>
          <v:textpath style="font-family:&quot;Arial&quot;;font-size:1pt" string="Consultation Draft"/>
          <w10:wrap anchorx="margin" anchory="margin"/>
        </v:shape>
      </w:pict>
    </w:r>
    <w:r w:rsidR="00562591">
      <w:rPr>
        <w:noProof/>
      </w:rPr>
      <mc:AlternateContent>
        <mc:Choice Requires="wpg">
          <w:drawing>
            <wp:anchor distT="0" distB="0" distL="114300" distR="114300" simplePos="0" relativeHeight="251664384" behindDoc="0" locked="0" layoutInCell="1" allowOverlap="1" wp14:anchorId="2C4BE116" wp14:editId="6DA36F75">
              <wp:simplePos x="0" y="0"/>
              <wp:positionH relativeFrom="margin">
                <wp:posOffset>4529612</wp:posOffset>
              </wp:positionH>
              <wp:positionV relativeFrom="paragraph">
                <wp:posOffset>-326202</wp:posOffset>
              </wp:positionV>
              <wp:extent cx="1936235" cy="1350041"/>
              <wp:effectExtent l="0" t="0" r="159385" b="0"/>
              <wp:wrapNone/>
              <wp:docPr id="465685437" name="Graphic 10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18900000">
                        <a:off x="0" y="0"/>
                        <a:ext cx="1936235" cy="1350041"/>
                        <a:chOff x="0" y="0"/>
                        <a:chExt cx="3270221" cy="2282783"/>
                      </a:xfrm>
                      <a:noFill/>
                    </wpg:grpSpPr>
                    <wps:wsp>
                      <wps:cNvPr id="1176592973" name="Free-form: Shape 1176592973"/>
                      <wps:cNvSpPr/>
                      <wps:spPr>
                        <a:xfrm>
                          <a:off x="20560" y="0"/>
                          <a:ext cx="600816" cy="66773"/>
                        </a:xfrm>
                        <a:custGeom>
                          <a:avLst/>
                          <a:gdLst>
                            <a:gd name="connsiteX0" fmla="*/ 0 w 600816"/>
                            <a:gd name="connsiteY0" fmla="*/ 62738 h 66773"/>
                            <a:gd name="connsiteX1" fmla="*/ 600816 w 600816"/>
                            <a:gd name="connsiteY1" fmla="*/ 66774 h 66773"/>
                          </a:gdLst>
                          <a:ahLst/>
                          <a:cxnLst>
                            <a:cxn ang="0">
                              <a:pos x="connsiteX0" y="connsiteY0"/>
                            </a:cxn>
                            <a:cxn ang="0">
                              <a:pos x="connsiteX1" y="connsiteY1"/>
                            </a:cxn>
                          </a:cxnLst>
                          <a:rect l="l" t="t" r="r" b="b"/>
                          <a:pathLst>
                            <a:path w="600816" h="66773">
                              <a:moveTo>
                                <a:pt x="0" y="62738"/>
                              </a:moveTo>
                              <a:cubicBezTo>
                                <a:pt x="74855" y="31212"/>
                                <a:pt x="342214" y="-63289"/>
                                <a:pt x="600816" y="66774"/>
                              </a:cubicBezTo>
                            </a:path>
                          </a:pathLst>
                        </a:custGeom>
                        <a:noFill/>
                        <a:ln w="11411" cap="rnd">
                          <a:solidFill>
                            <a:srgbClr val="1C3742"/>
                          </a:solidFill>
                          <a:custDash>
                            <a:ds d="0" sp="221850"/>
                          </a:custDash>
                          <a:round/>
                        </a:ln>
                      </wps:spPr>
                      <wps:bodyPr rtlCol="0" anchor="ctr"/>
                    </wps:wsp>
                    <wps:wsp>
                      <wps:cNvPr id="2077658277" name="Free-form: Shape 2077658277"/>
                      <wps:cNvSpPr/>
                      <wps:spPr>
                        <a:xfrm>
                          <a:off x="651227" y="83146"/>
                          <a:ext cx="320694" cy="902975"/>
                        </a:xfrm>
                        <a:custGeom>
                          <a:avLst/>
                          <a:gdLst>
                            <a:gd name="connsiteX0" fmla="*/ 0 w 320694"/>
                            <a:gd name="connsiteY0" fmla="*/ 0 h 902975"/>
                            <a:gd name="connsiteX1" fmla="*/ 262790 w 320694"/>
                            <a:gd name="connsiteY1" fmla="*/ 902976 h 902975"/>
                          </a:gdLst>
                          <a:ahLst/>
                          <a:cxnLst>
                            <a:cxn ang="0">
                              <a:pos x="connsiteX0" y="connsiteY0"/>
                            </a:cxn>
                            <a:cxn ang="0">
                              <a:pos x="connsiteX1" y="connsiteY1"/>
                            </a:cxn>
                          </a:cxnLst>
                          <a:rect l="l" t="t" r="r" b="b"/>
                          <a:pathLst>
                            <a:path w="320694" h="902975">
                              <a:moveTo>
                                <a:pt x="0" y="0"/>
                              </a:moveTo>
                              <a:cubicBezTo>
                                <a:pt x="287691" y="173544"/>
                                <a:pt x="399250" y="733316"/>
                                <a:pt x="262790" y="902976"/>
                              </a:cubicBezTo>
                            </a:path>
                          </a:pathLst>
                        </a:custGeom>
                        <a:noFill/>
                        <a:ln w="11411" cap="rnd">
                          <a:solidFill>
                            <a:srgbClr val="1C3742"/>
                          </a:solidFill>
                          <a:custDash>
                            <a:ds d="0" sp="224625"/>
                          </a:custDash>
                          <a:round/>
                        </a:ln>
                      </wps:spPr>
                      <wps:bodyPr rtlCol="0" anchor="ctr"/>
                    </wps:wsp>
                    <wps:wsp>
                      <wps:cNvPr id="313109853" name="Free-form: Shape 313109853"/>
                      <wps:cNvSpPr/>
                      <wps:spPr>
                        <a:xfrm>
                          <a:off x="491162" y="1008128"/>
                          <a:ext cx="399401" cy="129270"/>
                        </a:xfrm>
                        <a:custGeom>
                          <a:avLst/>
                          <a:gdLst>
                            <a:gd name="connsiteX0" fmla="*/ 399402 w 399401"/>
                            <a:gd name="connsiteY0" fmla="*/ 3198 h 129270"/>
                            <a:gd name="connsiteX1" fmla="*/ 0 w 399401"/>
                            <a:gd name="connsiteY1" fmla="*/ 0 h 129270"/>
                          </a:gdLst>
                          <a:ahLst/>
                          <a:cxnLst>
                            <a:cxn ang="0">
                              <a:pos x="connsiteX0" y="connsiteY0"/>
                            </a:cxn>
                            <a:cxn ang="0">
                              <a:pos x="connsiteX1" y="connsiteY1"/>
                            </a:cxn>
                          </a:cxnLst>
                          <a:rect l="l" t="t" r="r" b="b"/>
                          <a:pathLst>
                            <a:path w="399401" h="129270">
                              <a:moveTo>
                                <a:pt x="399402" y="3198"/>
                              </a:moveTo>
                              <a:cubicBezTo>
                                <a:pt x="253729" y="149252"/>
                                <a:pt x="76530" y="193190"/>
                                <a:pt x="0" y="0"/>
                              </a:cubicBezTo>
                            </a:path>
                          </a:pathLst>
                        </a:custGeom>
                        <a:noFill/>
                        <a:ln w="11411" cap="rnd">
                          <a:solidFill>
                            <a:srgbClr val="1C3742"/>
                          </a:solidFill>
                          <a:custDash>
                            <a:ds d="0" sp="227625"/>
                          </a:custDash>
                          <a:round/>
                        </a:ln>
                      </wps:spPr>
                      <wps:bodyPr rtlCol="0" anchor="ctr"/>
                    </wps:wsp>
                    <wps:wsp>
                      <wps:cNvPr id="889429263" name="Free-form: Shape 889429263"/>
                      <wps:cNvSpPr/>
                      <wps:spPr>
                        <a:xfrm>
                          <a:off x="468027" y="593040"/>
                          <a:ext cx="233381" cy="382649"/>
                        </a:xfrm>
                        <a:custGeom>
                          <a:avLst/>
                          <a:gdLst>
                            <a:gd name="connsiteX0" fmla="*/ 12017 w 233381"/>
                            <a:gd name="connsiteY0" fmla="*/ 382649 h 382649"/>
                            <a:gd name="connsiteX1" fmla="*/ 233382 w 233381"/>
                            <a:gd name="connsiteY1" fmla="*/ 0 h 382649"/>
                          </a:gdLst>
                          <a:ahLst/>
                          <a:cxnLst>
                            <a:cxn ang="0">
                              <a:pos x="connsiteX0" y="connsiteY0"/>
                            </a:cxn>
                            <a:cxn ang="0">
                              <a:pos x="connsiteX1" y="connsiteY1"/>
                            </a:cxn>
                          </a:cxnLst>
                          <a:rect l="l" t="t" r="r" b="b"/>
                          <a:pathLst>
                            <a:path w="233381" h="382649">
                              <a:moveTo>
                                <a:pt x="12017" y="382649"/>
                              </a:moveTo>
                              <a:cubicBezTo>
                                <a:pt x="-44486" y="186184"/>
                                <a:pt x="109868" y="37085"/>
                                <a:pt x="233382" y="0"/>
                              </a:cubicBezTo>
                            </a:path>
                          </a:pathLst>
                        </a:custGeom>
                        <a:noFill/>
                        <a:ln w="11411" cap="rnd">
                          <a:solidFill>
                            <a:srgbClr val="1C3742"/>
                          </a:solidFill>
                          <a:custDash>
                            <a:ds d="0" sp="224100"/>
                          </a:custDash>
                          <a:round/>
                        </a:ln>
                      </wps:spPr>
                      <wps:bodyPr rtlCol="0" anchor="ctr"/>
                    </wps:wsp>
                    <wps:wsp>
                      <wps:cNvPr id="709935547" name="Free-form: Shape 709935547"/>
                      <wps:cNvSpPr/>
                      <wps:spPr>
                        <a:xfrm>
                          <a:off x="734610" y="574950"/>
                          <a:ext cx="508142" cy="231002"/>
                        </a:xfrm>
                        <a:custGeom>
                          <a:avLst/>
                          <a:gdLst>
                            <a:gd name="connsiteX0" fmla="*/ 0 w 508142"/>
                            <a:gd name="connsiteY0" fmla="*/ 10247 h 231002"/>
                            <a:gd name="connsiteX1" fmla="*/ 508143 w 508142"/>
                            <a:gd name="connsiteY1" fmla="*/ 231003 h 231002"/>
                          </a:gdLst>
                          <a:ahLst/>
                          <a:cxnLst>
                            <a:cxn ang="0">
                              <a:pos x="connsiteX0" y="connsiteY0"/>
                            </a:cxn>
                            <a:cxn ang="0">
                              <a:pos x="connsiteX1" y="connsiteY1"/>
                            </a:cxn>
                          </a:cxnLst>
                          <a:rect l="l" t="t" r="r" b="b"/>
                          <a:pathLst>
                            <a:path w="508142" h="231002">
                              <a:moveTo>
                                <a:pt x="0" y="10247"/>
                              </a:moveTo>
                              <a:cubicBezTo>
                                <a:pt x="118412" y="-11989"/>
                                <a:pt x="412880" y="-20441"/>
                                <a:pt x="508143" y="231003"/>
                              </a:cubicBezTo>
                            </a:path>
                          </a:pathLst>
                        </a:custGeom>
                        <a:noFill/>
                        <a:ln w="11411" cap="rnd">
                          <a:solidFill>
                            <a:srgbClr val="1C3742"/>
                          </a:solidFill>
                          <a:custDash>
                            <a:ds d="0" sp="224250"/>
                          </a:custDash>
                          <a:round/>
                        </a:ln>
                      </wps:spPr>
                      <wps:bodyPr rtlCol="0" anchor="ctr"/>
                    </wps:wsp>
                    <wps:wsp>
                      <wps:cNvPr id="2107038118" name="Free-form: Shape 2107038118"/>
                      <wps:cNvSpPr/>
                      <wps:spPr>
                        <a:xfrm>
                          <a:off x="1254175" y="838392"/>
                          <a:ext cx="619091" cy="799131"/>
                        </a:xfrm>
                        <a:custGeom>
                          <a:avLst/>
                          <a:gdLst>
                            <a:gd name="connsiteX0" fmla="*/ 0 w 619091"/>
                            <a:gd name="connsiteY0" fmla="*/ 0 h 799131"/>
                            <a:gd name="connsiteX1" fmla="*/ 619092 w 619091"/>
                            <a:gd name="connsiteY1" fmla="*/ 717324 h 799131"/>
                          </a:gdLst>
                          <a:ahLst/>
                          <a:cxnLst>
                            <a:cxn ang="0">
                              <a:pos x="connsiteX0" y="connsiteY0"/>
                            </a:cxn>
                            <a:cxn ang="0">
                              <a:pos x="connsiteX1" y="connsiteY1"/>
                            </a:cxn>
                          </a:cxnLst>
                          <a:rect l="l" t="t" r="r" b="b"/>
                          <a:pathLst>
                            <a:path w="619091" h="799131">
                              <a:moveTo>
                                <a:pt x="0" y="0"/>
                              </a:moveTo>
                              <a:cubicBezTo>
                                <a:pt x="179026" y="505858"/>
                                <a:pt x="488572" y="998162"/>
                                <a:pt x="619092" y="717324"/>
                              </a:cubicBezTo>
                            </a:path>
                          </a:pathLst>
                        </a:custGeom>
                        <a:noFill/>
                        <a:ln w="11411" cap="rnd">
                          <a:solidFill>
                            <a:srgbClr val="1C3742"/>
                          </a:solidFill>
                          <a:custDash>
                            <a:ds d="0" sp="227100"/>
                          </a:custDash>
                          <a:round/>
                        </a:ln>
                      </wps:spPr>
                      <wps:bodyPr rtlCol="0" anchor="ctr"/>
                    </wps:wsp>
                    <wps:wsp>
                      <wps:cNvPr id="1832156451" name="Free-form: Shape 1832156451"/>
                      <wps:cNvSpPr/>
                      <wps:spPr>
                        <a:xfrm>
                          <a:off x="1684570" y="1379485"/>
                          <a:ext cx="214672" cy="144781"/>
                        </a:xfrm>
                        <a:custGeom>
                          <a:avLst/>
                          <a:gdLst>
                            <a:gd name="connsiteX0" fmla="*/ 201414 w 214672"/>
                            <a:gd name="connsiteY0" fmla="*/ 144781 h 144781"/>
                            <a:gd name="connsiteX1" fmla="*/ 0 w 214672"/>
                            <a:gd name="connsiteY1" fmla="*/ 89725 h 144781"/>
                          </a:gdLst>
                          <a:ahLst/>
                          <a:cxnLst>
                            <a:cxn ang="0">
                              <a:pos x="connsiteX0" y="connsiteY0"/>
                            </a:cxn>
                            <a:cxn ang="0">
                              <a:pos x="connsiteX1" y="connsiteY1"/>
                            </a:cxn>
                          </a:cxnLst>
                          <a:rect l="l" t="t" r="r" b="b"/>
                          <a:pathLst>
                            <a:path w="214672" h="144781">
                              <a:moveTo>
                                <a:pt x="201414" y="144781"/>
                              </a:moveTo>
                              <a:cubicBezTo>
                                <a:pt x="275203" y="-65086"/>
                                <a:pt x="17743" y="-13076"/>
                                <a:pt x="0" y="89725"/>
                              </a:cubicBezTo>
                            </a:path>
                          </a:pathLst>
                        </a:custGeom>
                        <a:noFill/>
                        <a:ln w="11411" cap="rnd">
                          <a:solidFill>
                            <a:srgbClr val="1C3742"/>
                          </a:solidFill>
                          <a:custDash>
                            <a:ds d="0" sp="220125"/>
                          </a:custDash>
                          <a:round/>
                        </a:ln>
                      </wps:spPr>
                      <wps:bodyPr rtlCol="0" anchor="ctr"/>
                    </wps:wsp>
                    <wps:wsp>
                      <wps:cNvPr id="115399611" name="Free-form: Shape 115399611"/>
                      <wps:cNvSpPr/>
                      <wps:spPr>
                        <a:xfrm>
                          <a:off x="1683808" y="1503630"/>
                          <a:ext cx="312211" cy="330563"/>
                        </a:xfrm>
                        <a:custGeom>
                          <a:avLst/>
                          <a:gdLst>
                            <a:gd name="connsiteX0" fmla="*/ 0 w 312211"/>
                            <a:gd name="connsiteY0" fmla="*/ 0 h 330563"/>
                            <a:gd name="connsiteX1" fmla="*/ 312211 w 312211"/>
                            <a:gd name="connsiteY1" fmla="*/ 330563 h 330563"/>
                          </a:gdLst>
                          <a:ahLst/>
                          <a:cxnLst>
                            <a:cxn ang="0">
                              <a:pos x="connsiteX0" y="connsiteY0"/>
                            </a:cxn>
                            <a:cxn ang="0">
                              <a:pos x="connsiteX1" y="connsiteY1"/>
                            </a:cxn>
                          </a:cxnLst>
                          <a:rect l="l" t="t" r="r" b="b"/>
                          <a:pathLst>
                            <a:path w="312211" h="330563">
                              <a:moveTo>
                                <a:pt x="0" y="0"/>
                              </a:moveTo>
                              <a:cubicBezTo>
                                <a:pt x="1752" y="97471"/>
                                <a:pt x="24444" y="268730"/>
                                <a:pt x="312211" y="330563"/>
                              </a:cubicBezTo>
                            </a:path>
                          </a:pathLst>
                        </a:custGeom>
                        <a:noFill/>
                        <a:ln w="11411" cap="rnd">
                          <a:solidFill>
                            <a:srgbClr val="1C3742"/>
                          </a:solidFill>
                          <a:custDash>
                            <a:ds d="0" sp="228900"/>
                          </a:custDash>
                          <a:round/>
                        </a:ln>
                      </wps:spPr>
                      <wps:bodyPr rtlCol="0" anchor="ctr"/>
                    </wps:wsp>
                    <wps:wsp>
                      <wps:cNvPr id="361363727" name="Free-form: Shape 361363727"/>
                      <wps:cNvSpPr/>
                      <wps:spPr>
                        <a:xfrm>
                          <a:off x="2030210" y="1653720"/>
                          <a:ext cx="536546" cy="208768"/>
                        </a:xfrm>
                        <a:custGeom>
                          <a:avLst/>
                          <a:gdLst>
                            <a:gd name="connsiteX0" fmla="*/ 0 w 536546"/>
                            <a:gd name="connsiteY0" fmla="*/ 187251 h 208768"/>
                            <a:gd name="connsiteX1" fmla="*/ 536547 w 536546"/>
                            <a:gd name="connsiteY1" fmla="*/ 0 h 208768"/>
                          </a:gdLst>
                          <a:ahLst/>
                          <a:cxnLst>
                            <a:cxn ang="0">
                              <a:pos x="connsiteX0" y="connsiteY0"/>
                            </a:cxn>
                            <a:cxn ang="0">
                              <a:pos x="connsiteX1" y="connsiteY1"/>
                            </a:cxn>
                          </a:cxnLst>
                          <a:rect l="l" t="t" r="r" b="b"/>
                          <a:pathLst>
                            <a:path w="536546" h="208768">
                              <a:moveTo>
                                <a:pt x="0" y="187251"/>
                              </a:moveTo>
                              <a:cubicBezTo>
                                <a:pt x="387827" y="259364"/>
                                <a:pt x="510732" y="138363"/>
                                <a:pt x="536547" y="0"/>
                              </a:cubicBezTo>
                            </a:path>
                          </a:pathLst>
                        </a:custGeom>
                        <a:noFill/>
                        <a:ln w="11411" cap="rnd">
                          <a:solidFill>
                            <a:srgbClr val="1C3742"/>
                          </a:solidFill>
                          <a:custDash>
                            <a:ds d="0" sp="228150"/>
                          </a:custDash>
                          <a:round/>
                        </a:ln>
                      </wps:spPr>
                      <wps:bodyPr rtlCol="0" anchor="ctr"/>
                    </wps:wsp>
                    <wps:wsp>
                      <wps:cNvPr id="659276550" name="Free-form: Shape 659276550"/>
                      <wps:cNvSpPr/>
                      <wps:spPr>
                        <a:xfrm>
                          <a:off x="2291478" y="1446458"/>
                          <a:ext cx="278781" cy="173071"/>
                        </a:xfrm>
                        <a:custGeom>
                          <a:avLst/>
                          <a:gdLst>
                            <a:gd name="connsiteX0" fmla="*/ 278782 w 278781"/>
                            <a:gd name="connsiteY0" fmla="*/ 173071 h 173071"/>
                            <a:gd name="connsiteX1" fmla="*/ 0 w 278781"/>
                            <a:gd name="connsiteY1" fmla="*/ 26713 h 173071"/>
                          </a:gdLst>
                          <a:ahLst/>
                          <a:cxnLst>
                            <a:cxn ang="0">
                              <a:pos x="connsiteX0" y="connsiteY0"/>
                            </a:cxn>
                            <a:cxn ang="0">
                              <a:pos x="connsiteX1" y="connsiteY1"/>
                            </a:cxn>
                          </a:cxnLst>
                          <a:rect l="l" t="t" r="r" b="b"/>
                          <a:pathLst>
                            <a:path w="278781" h="173071">
                              <a:moveTo>
                                <a:pt x="278782" y="173071"/>
                              </a:moveTo>
                              <a:cubicBezTo>
                                <a:pt x="277487" y="43237"/>
                                <a:pt x="99298" y="-47533"/>
                                <a:pt x="0" y="26713"/>
                              </a:cubicBezTo>
                            </a:path>
                          </a:pathLst>
                        </a:custGeom>
                        <a:noFill/>
                        <a:ln w="11411" cap="rnd">
                          <a:solidFill>
                            <a:srgbClr val="1C3742"/>
                          </a:solidFill>
                          <a:custDash>
                            <a:ds d="0" sp="224625"/>
                          </a:custDash>
                          <a:round/>
                        </a:ln>
                      </wps:spPr>
                      <wps:bodyPr rtlCol="0" anchor="ctr"/>
                    </wps:wsp>
                    <wps:wsp>
                      <wps:cNvPr id="1543146532" name="Free-form: Shape 1543146532"/>
                      <wps:cNvSpPr/>
                      <wps:spPr>
                        <a:xfrm>
                          <a:off x="2059867" y="1495178"/>
                          <a:ext cx="205720" cy="587413"/>
                        </a:xfrm>
                        <a:custGeom>
                          <a:avLst/>
                          <a:gdLst>
                            <a:gd name="connsiteX0" fmla="*/ 205720 w 205720"/>
                            <a:gd name="connsiteY0" fmla="*/ 0 h 587413"/>
                            <a:gd name="connsiteX1" fmla="*/ 155005 w 205720"/>
                            <a:gd name="connsiteY1" fmla="*/ 587414 h 587413"/>
                          </a:gdLst>
                          <a:ahLst/>
                          <a:cxnLst>
                            <a:cxn ang="0">
                              <a:pos x="connsiteX0" y="connsiteY0"/>
                            </a:cxn>
                            <a:cxn ang="0">
                              <a:pos x="connsiteX1" y="connsiteY1"/>
                            </a:cxn>
                          </a:cxnLst>
                          <a:rect l="l" t="t" r="r" b="b"/>
                          <a:pathLst>
                            <a:path w="205720" h="587413">
                              <a:moveTo>
                                <a:pt x="205720" y="0"/>
                              </a:moveTo>
                              <a:cubicBezTo>
                                <a:pt x="91725" y="97166"/>
                                <a:pt x="-165126" y="294468"/>
                                <a:pt x="155005" y="587414"/>
                              </a:cubicBezTo>
                            </a:path>
                          </a:pathLst>
                        </a:custGeom>
                        <a:noFill/>
                        <a:ln w="11411" cap="rnd">
                          <a:solidFill>
                            <a:srgbClr val="1C3742"/>
                          </a:solidFill>
                          <a:custDash>
                            <a:ds d="0" sp="222600"/>
                          </a:custDash>
                          <a:round/>
                        </a:ln>
                      </wps:spPr>
                      <wps:bodyPr rtlCol="0" anchor="ctr"/>
                    </wps:wsp>
                    <wps:wsp>
                      <wps:cNvPr id="1580073822" name="Free-form: Shape 1580073822"/>
                      <wps:cNvSpPr/>
                      <wps:spPr>
                        <a:xfrm>
                          <a:off x="2240763" y="2105284"/>
                          <a:ext cx="1018646" cy="177499"/>
                        </a:xfrm>
                        <a:custGeom>
                          <a:avLst/>
                          <a:gdLst>
                            <a:gd name="connsiteX0" fmla="*/ 0 w 1018646"/>
                            <a:gd name="connsiteY0" fmla="*/ 0 h 177499"/>
                            <a:gd name="connsiteX1" fmla="*/ 1018646 w 1018646"/>
                            <a:gd name="connsiteY1" fmla="*/ 75235 h 177499"/>
                          </a:gdLst>
                          <a:ahLst/>
                          <a:cxnLst>
                            <a:cxn ang="0">
                              <a:pos x="connsiteX0" y="connsiteY0"/>
                            </a:cxn>
                            <a:cxn ang="0">
                              <a:pos x="connsiteX1" y="connsiteY1"/>
                            </a:cxn>
                          </a:cxnLst>
                          <a:rect l="l" t="t" r="r" b="b"/>
                          <a:pathLst>
                            <a:path w="1018646" h="177499">
                              <a:moveTo>
                                <a:pt x="0" y="0"/>
                              </a:moveTo>
                              <a:cubicBezTo>
                                <a:pt x="343204" y="288529"/>
                                <a:pt x="791950" y="157705"/>
                                <a:pt x="1018646" y="75235"/>
                              </a:cubicBezTo>
                            </a:path>
                          </a:pathLst>
                        </a:custGeom>
                        <a:noFill/>
                        <a:ln w="11411" cap="rnd">
                          <a:solidFill>
                            <a:srgbClr val="1C3742"/>
                          </a:solidFill>
                          <a:custDash>
                            <a:ds d="0" sp="227250"/>
                          </a:custDash>
                          <a:round/>
                        </a:ln>
                      </wps:spPr>
                      <wps:bodyPr rtlCol="0" anchor="ctr"/>
                    </wps:wsp>
                    <wps:wsp>
                      <wps:cNvPr id="1146167157" name="Free-form: Shape 1146167157"/>
                      <wps:cNvSpPr/>
                      <wps:spPr>
                        <a:xfrm>
                          <a:off x="0" y="71952"/>
                          <a:ext cx="3270221" cy="2104531"/>
                        </a:xfrm>
                        <a:custGeom>
                          <a:avLst/>
                          <a:gdLst>
                            <a:gd name="connsiteX0" fmla="*/ 3270222 w 3270221"/>
                            <a:gd name="connsiteY0" fmla="*/ 2104532 h 2104531"/>
                            <a:gd name="connsiteX1" fmla="*/ 3270222 w 3270221"/>
                            <a:gd name="connsiteY1" fmla="*/ 2104532 h 2104531"/>
                            <a:gd name="connsiteX2" fmla="*/ 2223325 w 3270221"/>
                            <a:gd name="connsiteY2" fmla="*/ 2018255 h 2104531"/>
                            <a:gd name="connsiteX3" fmla="*/ 2223325 w 3270221"/>
                            <a:gd name="connsiteY3" fmla="*/ 2018255 h 2104531"/>
                            <a:gd name="connsiteX4" fmla="*/ 2282645 w 3270221"/>
                            <a:gd name="connsiteY4" fmla="*/ 1408453 h 2104531"/>
                            <a:gd name="connsiteX5" fmla="*/ 2282645 w 3270221"/>
                            <a:gd name="connsiteY5" fmla="*/ 1408453 h 2104531"/>
                            <a:gd name="connsiteX6" fmla="*/ 2568661 w 3270221"/>
                            <a:gd name="connsiteY6" fmla="*/ 1570346 h 2104531"/>
                            <a:gd name="connsiteX7" fmla="*/ 2568661 w 3270221"/>
                            <a:gd name="connsiteY7" fmla="*/ 1570346 h 2104531"/>
                            <a:gd name="connsiteX8" fmla="*/ 2007442 w 3270221"/>
                            <a:gd name="connsiteY8" fmla="*/ 1764603 h 2104531"/>
                            <a:gd name="connsiteX9" fmla="*/ 2007442 w 3270221"/>
                            <a:gd name="connsiteY9" fmla="*/ 1764603 h 2104531"/>
                            <a:gd name="connsiteX10" fmla="*/ 1683656 w 3270221"/>
                            <a:gd name="connsiteY10" fmla="*/ 1408453 h 2104531"/>
                            <a:gd name="connsiteX11" fmla="*/ 1683656 w 3270221"/>
                            <a:gd name="connsiteY11" fmla="*/ 1408453 h 2104531"/>
                            <a:gd name="connsiteX12" fmla="*/ 1877912 w 3270221"/>
                            <a:gd name="connsiteY12" fmla="*/ 1473180 h 2104531"/>
                            <a:gd name="connsiteX13" fmla="*/ 1877912 w 3270221"/>
                            <a:gd name="connsiteY13" fmla="*/ 1473180 h 2104531"/>
                            <a:gd name="connsiteX14" fmla="*/ 1246560 w 3270221"/>
                            <a:gd name="connsiteY14" fmla="*/ 744662 h 2104531"/>
                            <a:gd name="connsiteX15" fmla="*/ 1246560 w 3270221"/>
                            <a:gd name="connsiteY15" fmla="*/ 744662 h 2104531"/>
                            <a:gd name="connsiteX16" fmla="*/ 712298 w 3270221"/>
                            <a:gd name="connsiteY16" fmla="*/ 518042 h 2104531"/>
                            <a:gd name="connsiteX17" fmla="*/ 712298 w 3270221"/>
                            <a:gd name="connsiteY17" fmla="*/ 518042 h 2104531"/>
                            <a:gd name="connsiteX18" fmla="*/ 487049 w 3270221"/>
                            <a:gd name="connsiteY18" fmla="*/ 925364 h 2104531"/>
                            <a:gd name="connsiteX19" fmla="*/ 487049 w 3270221"/>
                            <a:gd name="connsiteY19" fmla="*/ 925364 h 2104531"/>
                            <a:gd name="connsiteX20" fmla="*/ 906555 w 3270221"/>
                            <a:gd name="connsiteY20" fmla="*/ 922774 h 2104531"/>
                            <a:gd name="connsiteX21" fmla="*/ 906555 w 3270221"/>
                            <a:gd name="connsiteY21" fmla="*/ 922774 h 2104531"/>
                            <a:gd name="connsiteX22" fmla="*/ 631352 w 3270221"/>
                            <a:gd name="connsiteY22" fmla="*/ 0 h 2104531"/>
                            <a:gd name="connsiteX23" fmla="*/ 631352 w 3270221"/>
                            <a:gd name="connsiteY23" fmla="*/ 0 h 2104531"/>
                            <a:gd name="connsiteX24" fmla="*/ 0 w 3270221"/>
                            <a:gd name="connsiteY24" fmla="*/ 0 h 2104531"/>
                            <a:gd name="connsiteX25" fmla="*/ 0 w 3270221"/>
                            <a:gd name="connsiteY25" fmla="*/ 0 h 21045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3270221" h="2104531">
                              <a:moveTo>
                                <a:pt x="3270222" y="2104532"/>
                              </a:moveTo>
                              <a:lnTo>
                                <a:pt x="3270222" y="2104532"/>
                              </a:lnTo>
                              <a:moveTo>
                                <a:pt x="2223325" y="2018255"/>
                              </a:moveTo>
                              <a:lnTo>
                                <a:pt x="2223325" y="2018255"/>
                              </a:lnTo>
                              <a:moveTo>
                                <a:pt x="2282645" y="1408453"/>
                              </a:moveTo>
                              <a:lnTo>
                                <a:pt x="2282645" y="1408453"/>
                              </a:lnTo>
                              <a:moveTo>
                                <a:pt x="2568661" y="1570346"/>
                              </a:moveTo>
                              <a:lnTo>
                                <a:pt x="2568661" y="1570346"/>
                              </a:lnTo>
                              <a:moveTo>
                                <a:pt x="2007442" y="1764603"/>
                              </a:moveTo>
                              <a:lnTo>
                                <a:pt x="2007442" y="1764603"/>
                              </a:lnTo>
                              <a:moveTo>
                                <a:pt x="1683656" y="1408453"/>
                              </a:moveTo>
                              <a:lnTo>
                                <a:pt x="1683656" y="1408453"/>
                              </a:lnTo>
                              <a:moveTo>
                                <a:pt x="1877912" y="1473180"/>
                              </a:moveTo>
                              <a:lnTo>
                                <a:pt x="1877912" y="1473180"/>
                              </a:lnTo>
                              <a:moveTo>
                                <a:pt x="1246560" y="744662"/>
                              </a:moveTo>
                              <a:lnTo>
                                <a:pt x="1246560" y="744662"/>
                              </a:lnTo>
                              <a:moveTo>
                                <a:pt x="712298" y="518042"/>
                              </a:moveTo>
                              <a:lnTo>
                                <a:pt x="712298" y="518042"/>
                              </a:lnTo>
                              <a:moveTo>
                                <a:pt x="487049" y="925364"/>
                              </a:moveTo>
                              <a:lnTo>
                                <a:pt x="487049" y="925364"/>
                              </a:lnTo>
                              <a:moveTo>
                                <a:pt x="906555" y="922774"/>
                              </a:moveTo>
                              <a:lnTo>
                                <a:pt x="906555" y="922774"/>
                              </a:lnTo>
                              <a:moveTo>
                                <a:pt x="631352" y="0"/>
                              </a:moveTo>
                              <a:lnTo>
                                <a:pt x="631352" y="0"/>
                              </a:lnTo>
                              <a:moveTo>
                                <a:pt x="0" y="0"/>
                              </a:moveTo>
                              <a:lnTo>
                                <a:pt x="0" y="0"/>
                              </a:lnTo>
                            </a:path>
                          </a:pathLst>
                        </a:custGeom>
                        <a:noFill/>
                        <a:ln w="11411" cap="rnd">
                          <a:solidFill>
                            <a:srgbClr val="1C3742"/>
                          </a:solidFill>
                          <a:prstDash val="solid"/>
                          <a:round/>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0B57DACF" id="Graphic 102" o:spid="_x0000_s1026" alt="&quot;&quot;" style="position:absolute;margin-left:356.65pt;margin-top:-25.7pt;width:152.45pt;height:106.3pt;rotation:-45;z-index:251664384;mso-position-horizontal-relative:margin;mso-width-relative:margin;mso-height-relative:margin" coordsize="32702,22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">
              <v:shape id="Free-form: Shape 1176592973" o:spid="_x0000_s1027" style="position:absolute;left:205;width:6008;height:667;visibility:visible;mso-wrap-style:square;v-text-anchor:middle" coordsize="600816,6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" path="m,62738c74855,31212,342214,-63289,600816,66774e" filled="f" strokecolor="#1c3742" strokeweight=".31697mm">
                <v:stroke endcap="round"/>
                <v:path arrowok="t" o:connecttype="custom" o:connectlocs="0,62738;600816,66774" o:connectangles="0,0"/>
              </v:shape>
              <v:shape id="Free-form: Shape 2077658277" o:spid="_x0000_s1028" style="position:absolute;left:6512;top:831;width:3207;height:9030;visibility:visible;mso-wrap-style:square;v-text-anchor:middle" coordsize="320694,90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" path="m,c287691,173544,399250,733316,262790,902976e" filled="f" strokecolor="#1c3742" strokeweight=".31697mm">
                <v:stroke endcap="round"/>
                <v:path arrowok="t" o:connecttype="custom" o:connectlocs="0,0;262790,902976" o:connectangles="0,0"/>
              </v:shape>
              <v:shape id="Free-form: Shape 313109853" o:spid="_x0000_s1029" style="position:absolute;left:4911;top:10081;width:3994;height:1292;visibility:visible;mso-wrap-style:square;v-text-anchor:middle" coordsize="399401,12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" path="m399402,3198c253729,149252,76530,193190,,e" filled="f" strokecolor="#1c3742" strokeweight=".31697mm">
                <v:stroke endcap="round"/>
                <v:path arrowok="t" o:connecttype="custom" o:connectlocs="399402,3198;0,0" o:connectangles="0,0"/>
              </v:shape>
              <v:shape id="Free-form: Shape 889429263" o:spid="_x0000_s1030" style="position:absolute;left:4680;top:5930;width:2334;height:3826;visibility:visible;mso-wrap-style:square;v-text-anchor:middle" coordsize="233381,382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" path="m12017,382649c-44486,186184,109868,37085,233382,e" filled="f" strokecolor="#1c3742" strokeweight=".31697mm">
                <v:stroke endcap="round"/>
                <v:path arrowok="t" o:connecttype="custom" o:connectlocs="12017,382649;233382,0" o:connectangles="0,0"/>
              </v:shape>
              <v:shape id="Free-form: Shape 709935547" o:spid="_x0000_s1031" style="position:absolute;left:7346;top:5749;width:5081;height:2310;visibility:visible;mso-wrap-style:square;v-text-anchor:middle" coordsize="508142,23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" path="m,10247c118412,-11989,412880,-20441,508143,231003e" filled="f" strokecolor="#1c3742" strokeweight=".31697mm">
                <v:stroke endcap="round"/>
                <v:path arrowok="t" o:connecttype="custom" o:connectlocs="0,10247;508143,231003" o:connectangles="0,0"/>
              </v:shape>
              <v:shape id="Free-form: Shape 2107038118" o:spid="_x0000_s1032" style="position:absolute;left:12541;top:8383;width:6191;height:7992;visibility:visible;mso-wrap-style:square;v-text-anchor:middle" coordsize="619091,79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" path="m,c179026,505858,488572,998162,619092,717324e" filled="f" strokecolor="#1c3742" strokeweight=".31697mm">
                <v:stroke endcap="round"/>
                <v:path arrowok="t" o:connecttype="custom" o:connectlocs="0,0;619092,717324" o:connectangles="0,0"/>
              </v:shape>
              <v:shape id="Free-form: Shape 1832156451" o:spid="_x0000_s1033" style="position:absolute;left:16845;top:13794;width:2147;height:1448;visibility:visible;mso-wrap-style:square;v-text-anchor:middle" coordsize="214672,14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" path="m201414,144781c275203,-65086,17743,-13076,,89725e" filled="f" strokecolor="#1c3742" strokeweight=".31697mm">
                <v:stroke endcap="round"/>
                <v:path arrowok="t" o:connecttype="custom" o:connectlocs="201414,144781;0,89725" o:connectangles="0,0"/>
              </v:shape>
              <v:shape id="Free-form: Shape 115399611" o:spid="_x0000_s1034" style="position:absolute;left:16838;top:15036;width:3122;height:3305;visibility:visible;mso-wrap-style:square;v-text-anchor:middle" coordsize="312211,330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" path="m,c1752,97471,24444,268730,312211,330563e" filled="f" strokecolor="#1c3742" strokeweight=".31697mm">
                <v:stroke endcap="round"/>
                <v:path arrowok="t" o:connecttype="custom" o:connectlocs="0,0;312211,330563" o:connectangles="0,0"/>
              </v:shape>
              <v:shape id="Free-form: Shape 361363727" o:spid="_x0000_s1035" style="position:absolute;left:20302;top:16537;width:5365;height:2087;visibility:visible;mso-wrap-style:square;v-text-anchor:middle" coordsize="536546,20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" path="m,187251c387827,259364,510732,138363,536547,e" filled="f" strokecolor="#1c3742" strokeweight=".31697mm">
                <v:stroke endcap="round"/>
                <v:path arrowok="t" o:connecttype="custom" o:connectlocs="0,187251;536547,0" o:connectangles="0,0"/>
              </v:shape>
              <v:shape id="Free-form: Shape 659276550" o:spid="_x0000_s1036" style="position:absolute;left:22914;top:14464;width:2788;height:1731;visibility:visible;mso-wrap-style:square;v-text-anchor:middle" coordsize="278781,173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" path="m278782,173071c277487,43237,99298,-47533,,26713e" filled="f" strokecolor="#1c3742" strokeweight=".31697mm">
                <v:stroke endcap="round"/>
                <v:path arrowok="t" o:connecttype="custom" o:connectlocs="278782,173071;0,26713" o:connectangles="0,0"/>
              </v:shape>
              <v:shape id="Free-form: Shape 1543146532" o:spid="_x0000_s1037" style="position:absolute;left:20598;top:14951;width:2057;height:5874;visibility:visible;mso-wrap-style:square;v-text-anchor:middle" coordsize="205720,58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" path="m205720,c91725,97166,-165126,294468,155005,587414e" filled="f" strokecolor="#1c3742" strokeweight=".31697mm">
                <v:stroke endcap="round"/>
                <v:path arrowok="t" o:connecttype="custom" o:connectlocs="205720,0;155005,587414" o:connectangles="0,0"/>
              </v:shape>
              <v:shape id="Free-form: Shape 1580073822" o:spid="_x0000_s1038" style="position:absolute;left:22407;top:21052;width:10187;height:1775;visibility:visible;mso-wrap-style:square;v-text-anchor:middle" coordsize="1018646,17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" path="m,c343204,288529,791950,157705,1018646,75235e" filled="f" strokecolor="#1c3742" strokeweight=".31697mm">
                <v:stroke endcap="round"/>
                <v:path arrowok="t" o:connecttype="custom" o:connectlocs="0,0;1018646,75235" o:connectangles="0,0"/>
              </v:shape>
              <v:shape id="Free-form: Shape 1146167157" o:spid="_x0000_s1039" style="position:absolute;top:719;width:32702;height:21045;visibility:visible;mso-wrap-style:square;v-text-anchor:middle" coordsize="3270221,2104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" path="m3270222,2104532r,m2223325,2018255r,m2282645,1408453r,m2568661,1570346r,m2007442,1764603r,m1683656,1408453r,m1877912,1473180r,m1246560,744662r,m712298,518042r,m487049,925364r,m906555,922774r,m631352,r,m,l,e" filled="f" strokecolor="#1c3742" strokeweight=".31697mm">
                <v:stroke endcap="round"/>
                <v:path arrowok="t" o:connecttype="custom" o:connectlocs="3270222,2104532;3270222,2104532;2223325,2018255;2223325,2018255;2282645,1408453;2282645,1408453;2568661,1570346;2568661,1570346;2007442,1764603;2007442,1764603;1683656,1408453;1683656,1408453;1877912,1473180;1877912,1473180;1246560,744662;1246560,744662;712298,518042;712298,518042;487049,925364;487049,925364;906555,922774;906555,922774;631352,0;631352,0;0,0;0,0" o:connectangles="0,0,0,0,0,0,0,0,0,0,0,0,0,0,0,0,0,0,0,0,0,0,0,0,0,0"/>
              </v:shape>
              <w10:wrap anchorx="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E612" w14:textId="770EA40F" w:rsidR="009D52F7" w:rsidRDefault="00F02D74">
    <w:pPr>
      <w:pStyle w:val="Header"/>
    </w:pPr>
    <w:r>
      <w:rPr>
        <w:noProof/>
      </w:rPr>
      <w:pict w14:anchorId="503407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1680015" o:spid="_x0000_s1025" type="#_x0000_t136" style="position:absolute;margin-left:0;margin-top:0;width:603.9pt;height:75.45pt;rotation:315;z-index:-251650048;mso-position-horizontal:center;mso-position-horizontal-relative:margin;mso-position-vertical:center;mso-position-vertical-relative:margin" o:allowincell="f" fillcolor="silver" stroked="f">
          <v:fill opacity=".5"/>
          <v:textpath style="font-family:&quot;Arial&quot;;font-size:1pt" string="Consultation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02E5"/>
    <w:multiLevelType w:val="hybridMultilevel"/>
    <w:tmpl w:val="8B9416F8"/>
    <w:lvl w:ilvl="0" w:tplc="42762D48">
      <w:numFmt w:val="bullet"/>
      <w:lvlText w:val="•"/>
      <w:lvlJc w:val="left"/>
      <w:pPr>
        <w:ind w:left="1080" w:hanging="72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082EA5"/>
    <w:multiLevelType w:val="multilevel"/>
    <w:tmpl w:val="0809001D"/>
    <w:styleLink w:val="NCCbulletpoints"/>
    <w:lvl w:ilvl="0">
      <w:start w:val="1"/>
      <w:numFmt w:val="bullet"/>
      <w:lvlText w:val=""/>
      <w:lvlJc w:val="left"/>
      <w:pPr>
        <w:ind w:left="1080" w:hanging="360"/>
      </w:pPr>
      <w:rPr>
        <w:rFonts w:ascii="Symbol" w:hAnsi="Symbol" w:hint="default"/>
        <w:color w:val="auto"/>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AEA5A9E"/>
    <w:multiLevelType w:val="hybridMultilevel"/>
    <w:tmpl w:val="CA4668EE"/>
    <w:lvl w:ilvl="0" w:tplc="08090011">
      <w:start w:val="1"/>
      <w:numFmt w:val="decimal"/>
      <w:lvlText w:val="%1)"/>
      <w:lvlJc w:val="left"/>
      <w:pPr>
        <w:ind w:left="644"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40AE0DB2"/>
    <w:multiLevelType w:val="hybridMultilevel"/>
    <w:tmpl w:val="FAB45018"/>
    <w:lvl w:ilvl="0" w:tplc="BE6E154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B4227E"/>
    <w:multiLevelType w:val="hybridMultilevel"/>
    <w:tmpl w:val="B43A9268"/>
    <w:lvl w:ilvl="0" w:tplc="24C4B9A4">
      <w:start w:val="1"/>
      <w:numFmt w:val="decimal"/>
      <w:lvlText w:val="%1)"/>
      <w:lvlJc w:val="left"/>
      <w:pPr>
        <w:ind w:left="720" w:hanging="360"/>
      </w:pPr>
      <w:rPr>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463E7554"/>
    <w:multiLevelType w:val="hybridMultilevel"/>
    <w:tmpl w:val="EC564818"/>
    <w:lvl w:ilvl="0" w:tplc="42762D48">
      <w:numFmt w:val="bullet"/>
      <w:lvlText w:val="•"/>
      <w:lvlJc w:val="left"/>
      <w:pPr>
        <w:ind w:left="1080" w:hanging="72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8F4642"/>
    <w:multiLevelType w:val="hybridMultilevel"/>
    <w:tmpl w:val="C98A5B3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61F115F0"/>
    <w:multiLevelType w:val="hybridMultilevel"/>
    <w:tmpl w:val="B8E2535E"/>
    <w:lvl w:ilvl="0" w:tplc="42762D48">
      <w:numFmt w:val="bullet"/>
      <w:lvlText w:val="•"/>
      <w:lvlJc w:val="left"/>
      <w:pPr>
        <w:ind w:left="1440" w:hanging="72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317429D"/>
    <w:multiLevelType w:val="hybridMultilevel"/>
    <w:tmpl w:val="4378E158"/>
    <w:lvl w:ilvl="0" w:tplc="42762D48">
      <w:numFmt w:val="bullet"/>
      <w:lvlText w:val="•"/>
      <w:lvlJc w:val="left"/>
      <w:pPr>
        <w:ind w:left="1080" w:hanging="72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4266DC"/>
    <w:multiLevelType w:val="hybridMultilevel"/>
    <w:tmpl w:val="C486FDE2"/>
    <w:lvl w:ilvl="0" w:tplc="42762D48">
      <w:numFmt w:val="bullet"/>
      <w:lvlText w:val="•"/>
      <w:lvlJc w:val="left"/>
      <w:pPr>
        <w:ind w:left="1080" w:hanging="72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3949185">
    <w:abstractNumId w:val="1"/>
  </w:num>
  <w:num w:numId="2" w16cid:durableId="2060279239">
    <w:abstractNumId w:val="7"/>
  </w:num>
  <w:num w:numId="3" w16cid:durableId="2120682862">
    <w:abstractNumId w:val="8"/>
  </w:num>
  <w:num w:numId="4" w16cid:durableId="2059815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92522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9623576">
    <w:abstractNumId w:val="5"/>
  </w:num>
  <w:num w:numId="7" w16cid:durableId="438723722">
    <w:abstractNumId w:val="3"/>
  </w:num>
  <w:num w:numId="8" w16cid:durableId="317148047">
    <w:abstractNumId w:val="9"/>
  </w:num>
  <w:num w:numId="9" w16cid:durableId="1940671356">
    <w:abstractNumId w:val="0"/>
  </w:num>
  <w:num w:numId="10" w16cid:durableId="127551090">
    <w:abstractNumId w:val="2"/>
  </w:num>
  <w:num w:numId="11" w16cid:durableId="1957103421">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B1F"/>
    <w:rsid w:val="0000406D"/>
    <w:rsid w:val="00013367"/>
    <w:rsid w:val="00022CEA"/>
    <w:rsid w:val="000322DA"/>
    <w:rsid w:val="00036759"/>
    <w:rsid w:val="000426CB"/>
    <w:rsid w:val="00044BD5"/>
    <w:rsid w:val="00072A64"/>
    <w:rsid w:val="00073225"/>
    <w:rsid w:val="0007406B"/>
    <w:rsid w:val="00085EA6"/>
    <w:rsid w:val="000A796D"/>
    <w:rsid w:val="000B6192"/>
    <w:rsid w:val="000C22D3"/>
    <w:rsid w:val="000D5D7A"/>
    <w:rsid w:val="000F0A8D"/>
    <w:rsid w:val="00107CDF"/>
    <w:rsid w:val="00111EA0"/>
    <w:rsid w:val="00116AED"/>
    <w:rsid w:val="00120435"/>
    <w:rsid w:val="0012619C"/>
    <w:rsid w:val="00127D64"/>
    <w:rsid w:val="001319AE"/>
    <w:rsid w:val="0013439E"/>
    <w:rsid w:val="00150363"/>
    <w:rsid w:val="001603BB"/>
    <w:rsid w:val="00161AB4"/>
    <w:rsid w:val="00162488"/>
    <w:rsid w:val="0016535E"/>
    <w:rsid w:val="00170ECC"/>
    <w:rsid w:val="00174999"/>
    <w:rsid w:val="00174E1D"/>
    <w:rsid w:val="001916C1"/>
    <w:rsid w:val="0019556A"/>
    <w:rsid w:val="001A5415"/>
    <w:rsid w:val="001B1172"/>
    <w:rsid w:val="001B14C5"/>
    <w:rsid w:val="001C1AB0"/>
    <w:rsid w:val="001C3650"/>
    <w:rsid w:val="001C4C02"/>
    <w:rsid w:val="001C79C9"/>
    <w:rsid w:val="001D0753"/>
    <w:rsid w:val="001D2356"/>
    <w:rsid w:val="001D2D24"/>
    <w:rsid w:val="001F086F"/>
    <w:rsid w:val="002004B1"/>
    <w:rsid w:val="00201BCC"/>
    <w:rsid w:val="00232E9F"/>
    <w:rsid w:val="00233468"/>
    <w:rsid w:val="00234720"/>
    <w:rsid w:val="00236B1F"/>
    <w:rsid w:val="00280ACA"/>
    <w:rsid w:val="002A078E"/>
    <w:rsid w:val="002A28F8"/>
    <w:rsid w:val="002A50C5"/>
    <w:rsid w:val="002A539D"/>
    <w:rsid w:val="002A651E"/>
    <w:rsid w:val="002B5F13"/>
    <w:rsid w:val="002C4E6C"/>
    <w:rsid w:val="002E1DFA"/>
    <w:rsid w:val="002F3E6F"/>
    <w:rsid w:val="002F4D2A"/>
    <w:rsid w:val="003004B3"/>
    <w:rsid w:val="00310F3F"/>
    <w:rsid w:val="00312728"/>
    <w:rsid w:val="00315FC1"/>
    <w:rsid w:val="003164D3"/>
    <w:rsid w:val="00324301"/>
    <w:rsid w:val="00360619"/>
    <w:rsid w:val="00363C3F"/>
    <w:rsid w:val="00365BC5"/>
    <w:rsid w:val="00371757"/>
    <w:rsid w:val="00374E58"/>
    <w:rsid w:val="003750DF"/>
    <w:rsid w:val="0038382F"/>
    <w:rsid w:val="003853CE"/>
    <w:rsid w:val="003A27C4"/>
    <w:rsid w:val="003A5E94"/>
    <w:rsid w:val="003A6120"/>
    <w:rsid w:val="003B2C95"/>
    <w:rsid w:val="003B7AF9"/>
    <w:rsid w:val="003C5A0B"/>
    <w:rsid w:val="003F3644"/>
    <w:rsid w:val="0041468D"/>
    <w:rsid w:val="004352EC"/>
    <w:rsid w:val="00441F12"/>
    <w:rsid w:val="00442641"/>
    <w:rsid w:val="00453E50"/>
    <w:rsid w:val="004568C6"/>
    <w:rsid w:val="00464296"/>
    <w:rsid w:val="00476F02"/>
    <w:rsid w:val="0048198F"/>
    <w:rsid w:val="004B78FE"/>
    <w:rsid w:val="004C3CC6"/>
    <w:rsid w:val="004C6577"/>
    <w:rsid w:val="004D05DA"/>
    <w:rsid w:val="004E3EC3"/>
    <w:rsid w:val="004E66A4"/>
    <w:rsid w:val="004F2406"/>
    <w:rsid w:val="004F549B"/>
    <w:rsid w:val="00503C0C"/>
    <w:rsid w:val="0050750D"/>
    <w:rsid w:val="00525E0C"/>
    <w:rsid w:val="0053463B"/>
    <w:rsid w:val="0053489E"/>
    <w:rsid w:val="005422D3"/>
    <w:rsid w:val="00544D03"/>
    <w:rsid w:val="0055049C"/>
    <w:rsid w:val="00552152"/>
    <w:rsid w:val="0055286F"/>
    <w:rsid w:val="005545AE"/>
    <w:rsid w:val="005601EE"/>
    <w:rsid w:val="00562591"/>
    <w:rsid w:val="005641A2"/>
    <w:rsid w:val="00573E74"/>
    <w:rsid w:val="005771AC"/>
    <w:rsid w:val="005A1776"/>
    <w:rsid w:val="005A391B"/>
    <w:rsid w:val="005A6DC8"/>
    <w:rsid w:val="005A7883"/>
    <w:rsid w:val="005C3338"/>
    <w:rsid w:val="005C56DA"/>
    <w:rsid w:val="005D6F45"/>
    <w:rsid w:val="005D7746"/>
    <w:rsid w:val="00611D05"/>
    <w:rsid w:val="00614323"/>
    <w:rsid w:val="006255AB"/>
    <w:rsid w:val="00632390"/>
    <w:rsid w:val="00632ED6"/>
    <w:rsid w:val="00640B87"/>
    <w:rsid w:val="00656978"/>
    <w:rsid w:val="00657787"/>
    <w:rsid w:val="006635A7"/>
    <w:rsid w:val="00674EF9"/>
    <w:rsid w:val="00686723"/>
    <w:rsid w:val="00686B62"/>
    <w:rsid w:val="00694535"/>
    <w:rsid w:val="006962D5"/>
    <w:rsid w:val="00697B8B"/>
    <w:rsid w:val="00697C8D"/>
    <w:rsid w:val="006B324F"/>
    <w:rsid w:val="006D02E5"/>
    <w:rsid w:val="006D250A"/>
    <w:rsid w:val="006D733A"/>
    <w:rsid w:val="00704AEA"/>
    <w:rsid w:val="007059F5"/>
    <w:rsid w:val="0071254B"/>
    <w:rsid w:val="00736A21"/>
    <w:rsid w:val="0074791F"/>
    <w:rsid w:val="00750015"/>
    <w:rsid w:val="007522C1"/>
    <w:rsid w:val="00753B15"/>
    <w:rsid w:val="007567D5"/>
    <w:rsid w:val="0076014A"/>
    <w:rsid w:val="00767813"/>
    <w:rsid w:val="00773F72"/>
    <w:rsid w:val="00783EE3"/>
    <w:rsid w:val="00794D6E"/>
    <w:rsid w:val="007B03C0"/>
    <w:rsid w:val="007C01BA"/>
    <w:rsid w:val="007C1952"/>
    <w:rsid w:val="007C2048"/>
    <w:rsid w:val="007D30A7"/>
    <w:rsid w:val="007D6E17"/>
    <w:rsid w:val="007F05F3"/>
    <w:rsid w:val="007F557D"/>
    <w:rsid w:val="00833F94"/>
    <w:rsid w:val="00880AEE"/>
    <w:rsid w:val="00883F3F"/>
    <w:rsid w:val="008A0158"/>
    <w:rsid w:val="008C7853"/>
    <w:rsid w:val="008E1848"/>
    <w:rsid w:val="008E1A25"/>
    <w:rsid w:val="008E309A"/>
    <w:rsid w:val="0090345E"/>
    <w:rsid w:val="00912120"/>
    <w:rsid w:val="00914498"/>
    <w:rsid w:val="00923022"/>
    <w:rsid w:val="0092709E"/>
    <w:rsid w:val="0092745D"/>
    <w:rsid w:val="00950AF2"/>
    <w:rsid w:val="00954E94"/>
    <w:rsid w:val="0095511F"/>
    <w:rsid w:val="00967133"/>
    <w:rsid w:val="009727F4"/>
    <w:rsid w:val="00973A37"/>
    <w:rsid w:val="009818BA"/>
    <w:rsid w:val="0098503C"/>
    <w:rsid w:val="009960F1"/>
    <w:rsid w:val="009A15C0"/>
    <w:rsid w:val="009A34A5"/>
    <w:rsid w:val="009B15BB"/>
    <w:rsid w:val="009B1EA8"/>
    <w:rsid w:val="009B58A9"/>
    <w:rsid w:val="009B5E7A"/>
    <w:rsid w:val="009C04D0"/>
    <w:rsid w:val="009D52F7"/>
    <w:rsid w:val="009D53C7"/>
    <w:rsid w:val="009D6C53"/>
    <w:rsid w:val="009E7666"/>
    <w:rsid w:val="009F0AD5"/>
    <w:rsid w:val="00A14D2C"/>
    <w:rsid w:val="00A15C81"/>
    <w:rsid w:val="00A75786"/>
    <w:rsid w:val="00AB163F"/>
    <w:rsid w:val="00AB51FC"/>
    <w:rsid w:val="00AC4415"/>
    <w:rsid w:val="00AC7E62"/>
    <w:rsid w:val="00AF491B"/>
    <w:rsid w:val="00B04A89"/>
    <w:rsid w:val="00B04CBD"/>
    <w:rsid w:val="00B33183"/>
    <w:rsid w:val="00B3CF78"/>
    <w:rsid w:val="00B42425"/>
    <w:rsid w:val="00B5076E"/>
    <w:rsid w:val="00B6007B"/>
    <w:rsid w:val="00B73865"/>
    <w:rsid w:val="00B73BB3"/>
    <w:rsid w:val="00B81ECB"/>
    <w:rsid w:val="00B83C0E"/>
    <w:rsid w:val="00B83FC3"/>
    <w:rsid w:val="00B91C1A"/>
    <w:rsid w:val="00B92E2F"/>
    <w:rsid w:val="00B96614"/>
    <w:rsid w:val="00B96724"/>
    <w:rsid w:val="00BA611C"/>
    <w:rsid w:val="00BB5207"/>
    <w:rsid w:val="00BF67EE"/>
    <w:rsid w:val="00C00ECD"/>
    <w:rsid w:val="00C144EB"/>
    <w:rsid w:val="00C14809"/>
    <w:rsid w:val="00C25807"/>
    <w:rsid w:val="00C377AB"/>
    <w:rsid w:val="00C37CC4"/>
    <w:rsid w:val="00C416E4"/>
    <w:rsid w:val="00C75C90"/>
    <w:rsid w:val="00C84704"/>
    <w:rsid w:val="00CE5CEC"/>
    <w:rsid w:val="00CE605C"/>
    <w:rsid w:val="00CF7477"/>
    <w:rsid w:val="00D04A6D"/>
    <w:rsid w:val="00D21D5B"/>
    <w:rsid w:val="00D22006"/>
    <w:rsid w:val="00D23419"/>
    <w:rsid w:val="00D33755"/>
    <w:rsid w:val="00D36A41"/>
    <w:rsid w:val="00D44B5A"/>
    <w:rsid w:val="00D651F8"/>
    <w:rsid w:val="00D65224"/>
    <w:rsid w:val="00D70287"/>
    <w:rsid w:val="00D7119D"/>
    <w:rsid w:val="00D76E4D"/>
    <w:rsid w:val="00D802D4"/>
    <w:rsid w:val="00D823E2"/>
    <w:rsid w:val="00D83510"/>
    <w:rsid w:val="00D919E9"/>
    <w:rsid w:val="00DA144C"/>
    <w:rsid w:val="00DA2A10"/>
    <w:rsid w:val="00DB3A23"/>
    <w:rsid w:val="00DC29D9"/>
    <w:rsid w:val="00DD6770"/>
    <w:rsid w:val="00E21FE5"/>
    <w:rsid w:val="00E375D5"/>
    <w:rsid w:val="00E51983"/>
    <w:rsid w:val="00E52161"/>
    <w:rsid w:val="00E63E5B"/>
    <w:rsid w:val="00E64330"/>
    <w:rsid w:val="00E83952"/>
    <w:rsid w:val="00E85342"/>
    <w:rsid w:val="00E92AA8"/>
    <w:rsid w:val="00E92CE1"/>
    <w:rsid w:val="00EC46F6"/>
    <w:rsid w:val="00ED1B1F"/>
    <w:rsid w:val="00ED79EC"/>
    <w:rsid w:val="00F00F77"/>
    <w:rsid w:val="00F02D74"/>
    <w:rsid w:val="00F072E8"/>
    <w:rsid w:val="00F07E68"/>
    <w:rsid w:val="00F2381F"/>
    <w:rsid w:val="00F263C2"/>
    <w:rsid w:val="00F26CC2"/>
    <w:rsid w:val="00F32CA4"/>
    <w:rsid w:val="00F5454E"/>
    <w:rsid w:val="00F54B40"/>
    <w:rsid w:val="00F56C02"/>
    <w:rsid w:val="00F577CF"/>
    <w:rsid w:val="00F66024"/>
    <w:rsid w:val="00F70F7C"/>
    <w:rsid w:val="00F80D7D"/>
    <w:rsid w:val="00FA3986"/>
    <w:rsid w:val="00FB103D"/>
    <w:rsid w:val="00FB377E"/>
    <w:rsid w:val="00FB606C"/>
    <w:rsid w:val="00FC556D"/>
    <w:rsid w:val="00FE01B9"/>
    <w:rsid w:val="00FE1273"/>
    <w:rsid w:val="05E32948"/>
    <w:rsid w:val="073F4ACC"/>
    <w:rsid w:val="0E82F385"/>
    <w:rsid w:val="0FBFEA82"/>
    <w:rsid w:val="1375C066"/>
    <w:rsid w:val="1654DA51"/>
    <w:rsid w:val="1D6CA81D"/>
    <w:rsid w:val="235157FF"/>
    <w:rsid w:val="2AA850B4"/>
    <w:rsid w:val="2EC33B05"/>
    <w:rsid w:val="306D77E9"/>
    <w:rsid w:val="335B6AF6"/>
    <w:rsid w:val="37899132"/>
    <w:rsid w:val="3AD797CA"/>
    <w:rsid w:val="41D0945B"/>
    <w:rsid w:val="48EEED6C"/>
    <w:rsid w:val="4A161FF3"/>
    <w:rsid w:val="4BB1F054"/>
    <w:rsid w:val="4D4DC0B5"/>
    <w:rsid w:val="4EE99116"/>
    <w:rsid w:val="511B0550"/>
    <w:rsid w:val="57BB03C5"/>
    <w:rsid w:val="5A741A60"/>
    <w:rsid w:val="5E336537"/>
    <w:rsid w:val="5E603CD2"/>
    <w:rsid w:val="6009DDA9"/>
    <w:rsid w:val="617FFB20"/>
    <w:rsid w:val="62C96274"/>
    <w:rsid w:val="68013AF5"/>
    <w:rsid w:val="71C892B7"/>
    <w:rsid w:val="72BB82DC"/>
    <w:rsid w:val="7EFFC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076DB"/>
  <w15:chartTrackingRefBased/>
  <w15:docId w15:val="{58125C94-8064-4B0B-9D5F-664F173E7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3986"/>
    <w:pPr>
      <w:spacing w:line="288" w:lineRule="auto"/>
    </w:pPr>
    <w:rPr>
      <w:rFonts w:ascii="Arial" w:hAnsi="Arial"/>
      <w:sz w:val="24"/>
    </w:rPr>
  </w:style>
  <w:style w:type="paragraph" w:styleId="Heading1">
    <w:name w:val="heading 1"/>
    <w:basedOn w:val="Normal"/>
    <w:next w:val="Normal"/>
    <w:link w:val="Heading1Char"/>
    <w:uiPriority w:val="9"/>
    <w:rsid w:val="0016535E"/>
    <w:pPr>
      <w:keepNext/>
      <w:keepLines/>
      <w:spacing w:before="280" w:after="240" w:line="240" w:lineRule="auto"/>
      <w:outlineLvl w:val="0"/>
    </w:pPr>
    <w:rPr>
      <w:rFonts w:eastAsiaTheme="majorEastAsia" w:cstheme="majorBidi"/>
      <w:b/>
      <w:color w:val="009AA4"/>
      <w:sz w:val="40"/>
      <w:szCs w:val="36"/>
    </w:rPr>
  </w:style>
  <w:style w:type="paragraph" w:styleId="Heading2">
    <w:name w:val="heading 2"/>
    <w:basedOn w:val="Normal"/>
    <w:next w:val="Normal"/>
    <w:link w:val="Heading2Char"/>
    <w:uiPriority w:val="9"/>
    <w:unhideWhenUsed/>
    <w:qFormat/>
    <w:rsid w:val="0000406D"/>
    <w:pPr>
      <w:keepNext/>
      <w:keepLines/>
      <w:spacing w:before="160" w:after="120" w:line="240" w:lineRule="auto"/>
      <w:outlineLvl w:val="1"/>
    </w:pPr>
    <w:rPr>
      <w:rFonts w:eastAsiaTheme="majorEastAsia" w:cstheme="majorBidi"/>
      <w:b/>
      <w:color w:val="A71564"/>
      <w:sz w:val="28"/>
      <w:szCs w:val="32"/>
    </w:rPr>
  </w:style>
  <w:style w:type="paragraph" w:styleId="Heading3">
    <w:name w:val="heading 3"/>
    <w:basedOn w:val="Normal"/>
    <w:next w:val="Normal"/>
    <w:link w:val="Heading3Char"/>
    <w:uiPriority w:val="9"/>
    <w:unhideWhenUsed/>
    <w:qFormat/>
    <w:rsid w:val="00FA3986"/>
    <w:pPr>
      <w:keepNext/>
      <w:keepLines/>
      <w:spacing w:before="240" w:after="120" w:line="240" w:lineRule="auto"/>
      <w:outlineLvl w:val="2"/>
    </w:pPr>
    <w:rPr>
      <w:rFonts w:eastAsiaTheme="majorEastAsia" w:cstheme="majorBidi"/>
      <w:b/>
      <w:color w:val="262626" w:themeColor="text1" w:themeTint="D9"/>
      <w:szCs w:val="28"/>
    </w:rPr>
  </w:style>
  <w:style w:type="paragraph" w:styleId="Heading4">
    <w:name w:val="heading 4"/>
    <w:basedOn w:val="Normal"/>
    <w:next w:val="Normal"/>
    <w:link w:val="Heading4Char"/>
    <w:uiPriority w:val="9"/>
    <w:unhideWhenUsed/>
    <w:qFormat/>
    <w:rsid w:val="002C4E6C"/>
    <w:pPr>
      <w:keepNext/>
      <w:keepLines/>
      <w:spacing w:before="40" w:after="0"/>
      <w:outlineLvl w:val="3"/>
    </w:pPr>
    <w:rPr>
      <w:rFonts w:asciiTheme="majorHAnsi" w:eastAsiaTheme="majorEastAsia" w:hAnsiTheme="majorHAnsi" w:cstheme="majorBidi"/>
      <w:color w:val="123745" w:themeColor="accent1" w:themeShade="BF"/>
      <w:szCs w:val="24"/>
    </w:rPr>
  </w:style>
  <w:style w:type="paragraph" w:styleId="Heading5">
    <w:name w:val="heading 5"/>
    <w:basedOn w:val="Normal"/>
    <w:next w:val="Normal"/>
    <w:link w:val="Heading5Char"/>
    <w:uiPriority w:val="9"/>
    <w:unhideWhenUsed/>
    <w:qFormat/>
    <w:rsid w:val="002C4E6C"/>
    <w:pPr>
      <w:keepNext/>
      <w:keepLines/>
      <w:spacing w:before="40" w:after="0"/>
      <w:outlineLvl w:val="4"/>
    </w:pPr>
    <w:rPr>
      <w:rFonts w:asciiTheme="majorHAnsi" w:eastAsiaTheme="majorEastAsia" w:hAnsiTheme="majorHAnsi" w:cstheme="majorBidi"/>
      <w:caps/>
      <w:color w:val="123745" w:themeColor="accent1" w:themeShade="BF"/>
    </w:rPr>
  </w:style>
  <w:style w:type="paragraph" w:styleId="Heading6">
    <w:name w:val="heading 6"/>
    <w:basedOn w:val="Normal"/>
    <w:next w:val="Normal"/>
    <w:link w:val="Heading6Char"/>
    <w:uiPriority w:val="9"/>
    <w:unhideWhenUsed/>
    <w:qFormat/>
    <w:rsid w:val="002C4E6C"/>
    <w:pPr>
      <w:keepNext/>
      <w:keepLines/>
      <w:spacing w:before="40" w:after="0"/>
      <w:outlineLvl w:val="5"/>
    </w:pPr>
    <w:rPr>
      <w:rFonts w:asciiTheme="majorHAnsi" w:eastAsiaTheme="majorEastAsia" w:hAnsiTheme="majorHAnsi" w:cstheme="majorBidi"/>
      <w:i/>
      <w:iCs/>
      <w:caps/>
      <w:color w:val="0C242E" w:themeColor="accent1" w:themeShade="80"/>
    </w:rPr>
  </w:style>
  <w:style w:type="paragraph" w:styleId="Heading7">
    <w:name w:val="heading 7"/>
    <w:basedOn w:val="Normal"/>
    <w:next w:val="Normal"/>
    <w:link w:val="Heading7Char"/>
    <w:uiPriority w:val="9"/>
    <w:unhideWhenUsed/>
    <w:qFormat/>
    <w:rsid w:val="002C4E6C"/>
    <w:pPr>
      <w:keepNext/>
      <w:keepLines/>
      <w:spacing w:before="40" w:after="0"/>
      <w:outlineLvl w:val="6"/>
    </w:pPr>
    <w:rPr>
      <w:rFonts w:asciiTheme="majorHAnsi" w:eastAsiaTheme="majorEastAsia" w:hAnsiTheme="majorHAnsi" w:cstheme="majorBidi"/>
      <w:b/>
      <w:bCs/>
      <w:color w:val="0C242E" w:themeColor="accent1" w:themeShade="80"/>
    </w:rPr>
  </w:style>
  <w:style w:type="paragraph" w:styleId="Heading8">
    <w:name w:val="heading 8"/>
    <w:basedOn w:val="Normal"/>
    <w:next w:val="Normal"/>
    <w:link w:val="Heading8Char"/>
    <w:uiPriority w:val="9"/>
    <w:unhideWhenUsed/>
    <w:qFormat/>
    <w:rsid w:val="002C4E6C"/>
    <w:pPr>
      <w:keepNext/>
      <w:keepLines/>
      <w:spacing w:before="40" w:after="0"/>
      <w:outlineLvl w:val="7"/>
    </w:pPr>
    <w:rPr>
      <w:rFonts w:asciiTheme="majorHAnsi" w:eastAsiaTheme="majorEastAsia" w:hAnsiTheme="majorHAnsi" w:cstheme="majorBidi"/>
      <w:b/>
      <w:bCs/>
      <w:i/>
      <w:iCs/>
      <w:color w:val="0C242E" w:themeColor="accent1" w:themeShade="80"/>
    </w:rPr>
  </w:style>
  <w:style w:type="paragraph" w:styleId="Heading9">
    <w:name w:val="heading 9"/>
    <w:basedOn w:val="Normal"/>
    <w:next w:val="Normal"/>
    <w:link w:val="Heading9Char"/>
    <w:uiPriority w:val="9"/>
    <w:unhideWhenUsed/>
    <w:qFormat/>
    <w:rsid w:val="002C4E6C"/>
    <w:pPr>
      <w:keepNext/>
      <w:keepLines/>
      <w:spacing w:before="40" w:after="0"/>
      <w:outlineLvl w:val="8"/>
    </w:pPr>
    <w:rPr>
      <w:rFonts w:asciiTheme="majorHAnsi" w:eastAsiaTheme="majorEastAsia" w:hAnsiTheme="majorHAnsi" w:cstheme="majorBidi"/>
      <w:i/>
      <w:iCs/>
      <w:color w:val="0C24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35E"/>
    <w:rPr>
      <w:rFonts w:ascii="Arial" w:eastAsiaTheme="majorEastAsia" w:hAnsi="Arial" w:cstheme="majorBidi"/>
      <w:b/>
      <w:color w:val="009AA4"/>
      <w:sz w:val="40"/>
      <w:szCs w:val="36"/>
    </w:rPr>
  </w:style>
  <w:style w:type="character" w:customStyle="1" w:styleId="Heading2Char">
    <w:name w:val="Heading 2 Char"/>
    <w:basedOn w:val="DefaultParagraphFont"/>
    <w:link w:val="Heading2"/>
    <w:uiPriority w:val="9"/>
    <w:rsid w:val="0000406D"/>
    <w:rPr>
      <w:rFonts w:ascii="Arial" w:eastAsiaTheme="majorEastAsia" w:hAnsi="Arial" w:cstheme="majorBidi"/>
      <w:b/>
      <w:color w:val="A71564"/>
      <w:sz w:val="28"/>
      <w:szCs w:val="32"/>
    </w:rPr>
  </w:style>
  <w:style w:type="paragraph" w:styleId="Title">
    <w:name w:val="Title"/>
    <w:basedOn w:val="Normal"/>
    <w:next w:val="Normal"/>
    <w:link w:val="TitleChar"/>
    <w:uiPriority w:val="10"/>
    <w:qFormat/>
    <w:rsid w:val="002C4E6C"/>
    <w:pPr>
      <w:spacing w:after="0" w:line="204" w:lineRule="auto"/>
      <w:contextualSpacing/>
    </w:pPr>
    <w:rPr>
      <w:rFonts w:asciiTheme="majorHAnsi" w:eastAsiaTheme="majorEastAsia" w:hAnsiTheme="majorHAnsi" w:cstheme="majorBidi"/>
      <w:caps/>
      <w:color w:val="373545" w:themeColor="text2"/>
      <w:spacing w:val="-15"/>
      <w:sz w:val="72"/>
      <w:szCs w:val="72"/>
    </w:rPr>
  </w:style>
  <w:style w:type="character" w:customStyle="1" w:styleId="TitleChar">
    <w:name w:val="Title Char"/>
    <w:basedOn w:val="DefaultParagraphFont"/>
    <w:link w:val="Title"/>
    <w:uiPriority w:val="10"/>
    <w:rsid w:val="002C4E6C"/>
    <w:rPr>
      <w:rFonts w:asciiTheme="majorHAnsi" w:eastAsiaTheme="majorEastAsia" w:hAnsiTheme="majorHAnsi" w:cstheme="majorBidi"/>
      <w:caps/>
      <w:color w:val="373545" w:themeColor="text2"/>
      <w:spacing w:val="-15"/>
      <w:sz w:val="72"/>
      <w:szCs w:val="72"/>
    </w:rPr>
  </w:style>
  <w:style w:type="paragraph" w:styleId="Subtitle">
    <w:name w:val="Subtitle"/>
    <w:basedOn w:val="Normal"/>
    <w:next w:val="Normal"/>
    <w:link w:val="SubtitleChar"/>
    <w:uiPriority w:val="11"/>
    <w:qFormat/>
    <w:rsid w:val="002C4E6C"/>
    <w:pPr>
      <w:numPr>
        <w:ilvl w:val="1"/>
      </w:numPr>
      <w:spacing w:after="240" w:line="240" w:lineRule="auto"/>
    </w:pPr>
    <w:rPr>
      <w:rFonts w:asciiTheme="majorHAnsi" w:eastAsiaTheme="majorEastAsia" w:hAnsiTheme="majorHAnsi" w:cstheme="majorBidi"/>
      <w:color w:val="194A5D" w:themeColor="accent1"/>
      <w:sz w:val="28"/>
      <w:szCs w:val="28"/>
    </w:rPr>
  </w:style>
  <w:style w:type="character" w:customStyle="1" w:styleId="SubtitleChar">
    <w:name w:val="Subtitle Char"/>
    <w:basedOn w:val="DefaultParagraphFont"/>
    <w:link w:val="Subtitle"/>
    <w:uiPriority w:val="11"/>
    <w:rsid w:val="002C4E6C"/>
    <w:rPr>
      <w:rFonts w:asciiTheme="majorHAnsi" w:eastAsiaTheme="majorEastAsia" w:hAnsiTheme="majorHAnsi" w:cstheme="majorBidi"/>
      <w:color w:val="194A5D" w:themeColor="accent1"/>
      <w:sz w:val="28"/>
      <w:szCs w:val="28"/>
    </w:rPr>
  </w:style>
  <w:style w:type="character" w:styleId="SubtleEmphasis">
    <w:name w:val="Subtle Emphasis"/>
    <w:basedOn w:val="DefaultParagraphFont"/>
    <w:uiPriority w:val="19"/>
    <w:qFormat/>
    <w:rsid w:val="002C4E6C"/>
    <w:rPr>
      <w:i/>
      <w:iCs/>
      <w:color w:val="595959" w:themeColor="text1" w:themeTint="A6"/>
    </w:rPr>
  </w:style>
  <w:style w:type="character" w:styleId="Emphasis">
    <w:name w:val="Emphasis"/>
    <w:basedOn w:val="DefaultParagraphFont"/>
    <w:uiPriority w:val="20"/>
    <w:qFormat/>
    <w:rsid w:val="002C4E6C"/>
    <w:rPr>
      <w:i/>
      <w:iCs/>
    </w:rPr>
  </w:style>
  <w:style w:type="character" w:styleId="IntenseEmphasis">
    <w:name w:val="Intense Emphasis"/>
    <w:basedOn w:val="DefaultParagraphFont"/>
    <w:uiPriority w:val="21"/>
    <w:qFormat/>
    <w:rsid w:val="002C4E6C"/>
    <w:rPr>
      <w:b/>
      <w:bCs/>
      <w:i/>
      <w:iCs/>
    </w:rPr>
  </w:style>
  <w:style w:type="character" w:styleId="Strong">
    <w:name w:val="Strong"/>
    <w:basedOn w:val="DefaultParagraphFont"/>
    <w:uiPriority w:val="22"/>
    <w:qFormat/>
    <w:rsid w:val="000C22D3"/>
    <w:rPr>
      <w:rFonts w:ascii="Arial" w:hAnsi="Arial"/>
      <w:b/>
      <w:bCs/>
      <w:color w:val="0D0D0D" w:themeColor="text1" w:themeTint="F2"/>
      <w:sz w:val="24"/>
    </w:rPr>
  </w:style>
  <w:style w:type="paragraph" w:styleId="Quote">
    <w:name w:val="Quote"/>
    <w:basedOn w:val="Normal"/>
    <w:next w:val="Normal"/>
    <w:link w:val="QuoteChar"/>
    <w:uiPriority w:val="29"/>
    <w:qFormat/>
    <w:rsid w:val="002C4E6C"/>
    <w:pPr>
      <w:spacing w:before="120" w:after="120"/>
      <w:ind w:left="720"/>
    </w:pPr>
    <w:rPr>
      <w:color w:val="373545" w:themeColor="text2"/>
      <w:szCs w:val="24"/>
    </w:rPr>
  </w:style>
  <w:style w:type="character" w:customStyle="1" w:styleId="QuoteChar">
    <w:name w:val="Quote Char"/>
    <w:basedOn w:val="DefaultParagraphFont"/>
    <w:link w:val="Quote"/>
    <w:uiPriority w:val="29"/>
    <w:rsid w:val="002C4E6C"/>
    <w:rPr>
      <w:color w:val="373545" w:themeColor="text2"/>
      <w:sz w:val="24"/>
      <w:szCs w:val="24"/>
    </w:rPr>
  </w:style>
  <w:style w:type="character" w:styleId="SubtleReference">
    <w:name w:val="Subtle Reference"/>
    <w:basedOn w:val="DefaultParagraphFont"/>
    <w:uiPriority w:val="31"/>
    <w:qFormat/>
    <w:rsid w:val="002C4E6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C4E6C"/>
    <w:rPr>
      <w:b/>
      <w:bCs/>
      <w:smallCaps/>
      <w:color w:val="373545" w:themeColor="text2"/>
      <w:u w:val="single"/>
    </w:rPr>
  </w:style>
  <w:style w:type="character" w:styleId="BookTitle">
    <w:name w:val="Book Title"/>
    <w:basedOn w:val="DefaultParagraphFont"/>
    <w:uiPriority w:val="33"/>
    <w:qFormat/>
    <w:rsid w:val="002C4E6C"/>
    <w:rPr>
      <w:b/>
      <w:bCs/>
      <w:smallCaps/>
      <w:spacing w:val="10"/>
    </w:rPr>
  </w:style>
  <w:style w:type="paragraph" w:styleId="ListParagraph">
    <w:name w:val="List Paragraph"/>
    <w:basedOn w:val="Normal"/>
    <w:uiPriority w:val="34"/>
    <w:qFormat/>
    <w:rsid w:val="002F4D2A"/>
    <w:pPr>
      <w:ind w:left="720"/>
      <w:contextualSpacing/>
    </w:pPr>
  </w:style>
  <w:style w:type="paragraph" w:customStyle="1" w:styleId="NCCcaptions">
    <w:name w:val="NCC captions"/>
    <w:next w:val="Normal"/>
    <w:qFormat/>
    <w:rsid w:val="005422D3"/>
    <w:pPr>
      <w:ind w:right="794"/>
    </w:pPr>
    <w:rPr>
      <w:rFonts w:ascii="Arial" w:hAnsi="Arial"/>
      <w:b/>
      <w:sz w:val="18"/>
    </w:rPr>
  </w:style>
  <w:style w:type="character" w:customStyle="1" w:styleId="Heading3Char">
    <w:name w:val="Heading 3 Char"/>
    <w:basedOn w:val="DefaultParagraphFont"/>
    <w:link w:val="Heading3"/>
    <w:uiPriority w:val="9"/>
    <w:rsid w:val="00FA3986"/>
    <w:rPr>
      <w:rFonts w:ascii="Arial" w:eastAsiaTheme="majorEastAsia" w:hAnsi="Arial" w:cstheme="majorBidi"/>
      <w:b/>
      <w:color w:val="262626" w:themeColor="text1" w:themeTint="D9"/>
      <w:sz w:val="24"/>
      <w:szCs w:val="28"/>
    </w:rPr>
  </w:style>
  <w:style w:type="character" w:customStyle="1" w:styleId="Heading4Char">
    <w:name w:val="Heading 4 Char"/>
    <w:basedOn w:val="DefaultParagraphFont"/>
    <w:link w:val="Heading4"/>
    <w:uiPriority w:val="9"/>
    <w:rsid w:val="002C4E6C"/>
    <w:rPr>
      <w:rFonts w:asciiTheme="majorHAnsi" w:eastAsiaTheme="majorEastAsia" w:hAnsiTheme="majorHAnsi" w:cstheme="majorBidi"/>
      <w:color w:val="123745" w:themeColor="accent1" w:themeShade="BF"/>
      <w:sz w:val="24"/>
      <w:szCs w:val="24"/>
    </w:rPr>
  </w:style>
  <w:style w:type="character" w:customStyle="1" w:styleId="Heading5Char">
    <w:name w:val="Heading 5 Char"/>
    <w:basedOn w:val="DefaultParagraphFont"/>
    <w:link w:val="Heading5"/>
    <w:uiPriority w:val="9"/>
    <w:rsid w:val="002C4E6C"/>
    <w:rPr>
      <w:rFonts w:asciiTheme="majorHAnsi" w:eastAsiaTheme="majorEastAsia" w:hAnsiTheme="majorHAnsi" w:cstheme="majorBidi"/>
      <w:caps/>
      <w:color w:val="123745" w:themeColor="accent1" w:themeShade="BF"/>
    </w:rPr>
  </w:style>
  <w:style w:type="character" w:customStyle="1" w:styleId="Heading6Char">
    <w:name w:val="Heading 6 Char"/>
    <w:basedOn w:val="DefaultParagraphFont"/>
    <w:link w:val="Heading6"/>
    <w:uiPriority w:val="9"/>
    <w:rsid w:val="002C4E6C"/>
    <w:rPr>
      <w:rFonts w:asciiTheme="majorHAnsi" w:eastAsiaTheme="majorEastAsia" w:hAnsiTheme="majorHAnsi" w:cstheme="majorBidi"/>
      <w:i/>
      <w:iCs/>
      <w:caps/>
      <w:color w:val="0C242E" w:themeColor="accent1" w:themeShade="80"/>
    </w:rPr>
  </w:style>
  <w:style w:type="character" w:customStyle="1" w:styleId="Heading7Char">
    <w:name w:val="Heading 7 Char"/>
    <w:basedOn w:val="DefaultParagraphFont"/>
    <w:link w:val="Heading7"/>
    <w:uiPriority w:val="9"/>
    <w:rsid w:val="002C4E6C"/>
    <w:rPr>
      <w:rFonts w:asciiTheme="majorHAnsi" w:eastAsiaTheme="majorEastAsia" w:hAnsiTheme="majorHAnsi" w:cstheme="majorBidi"/>
      <w:b/>
      <w:bCs/>
      <w:color w:val="0C242E" w:themeColor="accent1" w:themeShade="80"/>
    </w:rPr>
  </w:style>
  <w:style w:type="character" w:customStyle="1" w:styleId="Heading8Char">
    <w:name w:val="Heading 8 Char"/>
    <w:basedOn w:val="DefaultParagraphFont"/>
    <w:link w:val="Heading8"/>
    <w:uiPriority w:val="9"/>
    <w:rsid w:val="002C4E6C"/>
    <w:rPr>
      <w:rFonts w:asciiTheme="majorHAnsi" w:eastAsiaTheme="majorEastAsia" w:hAnsiTheme="majorHAnsi" w:cstheme="majorBidi"/>
      <w:b/>
      <w:bCs/>
      <w:i/>
      <w:iCs/>
      <w:color w:val="0C242E" w:themeColor="accent1" w:themeShade="80"/>
    </w:rPr>
  </w:style>
  <w:style w:type="character" w:customStyle="1" w:styleId="Heading9Char">
    <w:name w:val="Heading 9 Char"/>
    <w:basedOn w:val="DefaultParagraphFont"/>
    <w:link w:val="Heading9"/>
    <w:uiPriority w:val="9"/>
    <w:rsid w:val="002C4E6C"/>
    <w:rPr>
      <w:rFonts w:asciiTheme="majorHAnsi" w:eastAsiaTheme="majorEastAsia" w:hAnsiTheme="majorHAnsi" w:cstheme="majorBidi"/>
      <w:i/>
      <w:iCs/>
      <w:color w:val="0C242E" w:themeColor="accent1" w:themeShade="80"/>
    </w:rPr>
  </w:style>
  <w:style w:type="paragraph" w:styleId="Header">
    <w:name w:val="header"/>
    <w:basedOn w:val="Normal"/>
    <w:link w:val="HeaderChar"/>
    <w:uiPriority w:val="99"/>
    <w:unhideWhenUsed/>
    <w:rsid w:val="009F0AD5"/>
    <w:pPr>
      <w:tabs>
        <w:tab w:val="center" w:pos="4513"/>
        <w:tab w:val="right" w:pos="9026"/>
      </w:tabs>
    </w:pPr>
  </w:style>
  <w:style w:type="character" w:customStyle="1" w:styleId="HeaderChar">
    <w:name w:val="Header Char"/>
    <w:basedOn w:val="DefaultParagraphFont"/>
    <w:link w:val="Header"/>
    <w:uiPriority w:val="99"/>
    <w:rsid w:val="009F0AD5"/>
  </w:style>
  <w:style w:type="paragraph" w:styleId="Footer">
    <w:name w:val="footer"/>
    <w:basedOn w:val="Normal"/>
    <w:link w:val="FooterChar"/>
    <w:uiPriority w:val="99"/>
    <w:unhideWhenUsed/>
    <w:rsid w:val="009F0AD5"/>
    <w:pPr>
      <w:tabs>
        <w:tab w:val="center" w:pos="4513"/>
        <w:tab w:val="right" w:pos="9026"/>
      </w:tabs>
    </w:pPr>
  </w:style>
  <w:style w:type="character" w:customStyle="1" w:styleId="FooterChar">
    <w:name w:val="Footer Char"/>
    <w:basedOn w:val="DefaultParagraphFont"/>
    <w:link w:val="Footer"/>
    <w:uiPriority w:val="99"/>
    <w:rsid w:val="009F0AD5"/>
  </w:style>
  <w:style w:type="table" w:styleId="TableGrid">
    <w:name w:val="Table Grid"/>
    <w:basedOn w:val="TableNormal"/>
    <w:uiPriority w:val="39"/>
    <w:rsid w:val="009F0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73A37"/>
    <w:rPr>
      <w:color w:val="808080"/>
    </w:rPr>
  </w:style>
  <w:style w:type="paragraph" w:styleId="TOCHeading">
    <w:name w:val="TOC Heading"/>
    <w:basedOn w:val="Heading1"/>
    <w:next w:val="Normal"/>
    <w:uiPriority w:val="39"/>
    <w:unhideWhenUsed/>
    <w:qFormat/>
    <w:rsid w:val="002C4E6C"/>
    <w:pPr>
      <w:outlineLvl w:val="9"/>
    </w:pPr>
  </w:style>
  <w:style w:type="paragraph" w:styleId="TOC1">
    <w:name w:val="toc 1"/>
    <w:basedOn w:val="Normal"/>
    <w:next w:val="Normal"/>
    <w:autoRedefine/>
    <w:uiPriority w:val="39"/>
    <w:unhideWhenUsed/>
    <w:rsid w:val="00FA3986"/>
    <w:pPr>
      <w:spacing w:after="100"/>
    </w:pPr>
    <w:rPr>
      <w:b/>
      <w:color w:val="0D0D0D" w:themeColor="text1" w:themeTint="F2"/>
      <w:sz w:val="28"/>
    </w:rPr>
  </w:style>
  <w:style w:type="character" w:styleId="Hyperlink">
    <w:name w:val="Hyperlink"/>
    <w:basedOn w:val="DefaultParagraphFont"/>
    <w:uiPriority w:val="99"/>
    <w:unhideWhenUsed/>
    <w:rsid w:val="005771AC"/>
    <w:rPr>
      <w:color w:val="774D0F" w:themeColor="hyperlink"/>
      <w:u w:val="single"/>
    </w:rPr>
  </w:style>
  <w:style w:type="character" w:styleId="CommentReference">
    <w:name w:val="annotation reference"/>
    <w:basedOn w:val="DefaultParagraphFont"/>
    <w:uiPriority w:val="99"/>
    <w:semiHidden/>
    <w:unhideWhenUsed/>
    <w:rsid w:val="006D733A"/>
    <w:rPr>
      <w:sz w:val="16"/>
      <w:szCs w:val="16"/>
    </w:rPr>
  </w:style>
  <w:style w:type="paragraph" w:styleId="CommentText">
    <w:name w:val="annotation text"/>
    <w:basedOn w:val="Normal"/>
    <w:link w:val="CommentTextChar"/>
    <w:uiPriority w:val="99"/>
    <w:unhideWhenUsed/>
    <w:rsid w:val="006D733A"/>
    <w:rPr>
      <w:sz w:val="20"/>
      <w:szCs w:val="20"/>
    </w:rPr>
  </w:style>
  <w:style w:type="character" w:customStyle="1" w:styleId="CommentTextChar">
    <w:name w:val="Comment Text Char"/>
    <w:basedOn w:val="DefaultParagraphFont"/>
    <w:link w:val="CommentText"/>
    <w:uiPriority w:val="99"/>
    <w:rsid w:val="006D733A"/>
    <w:rPr>
      <w:sz w:val="20"/>
      <w:szCs w:val="20"/>
    </w:rPr>
  </w:style>
  <w:style w:type="paragraph" w:styleId="CommentSubject">
    <w:name w:val="annotation subject"/>
    <w:basedOn w:val="CommentText"/>
    <w:next w:val="CommentText"/>
    <w:link w:val="CommentSubjectChar"/>
    <w:uiPriority w:val="99"/>
    <w:semiHidden/>
    <w:unhideWhenUsed/>
    <w:rsid w:val="006D733A"/>
    <w:rPr>
      <w:b/>
      <w:bCs/>
    </w:rPr>
  </w:style>
  <w:style w:type="character" w:customStyle="1" w:styleId="CommentSubjectChar">
    <w:name w:val="Comment Subject Char"/>
    <w:basedOn w:val="CommentTextChar"/>
    <w:link w:val="CommentSubject"/>
    <w:uiPriority w:val="99"/>
    <w:semiHidden/>
    <w:rsid w:val="006D733A"/>
    <w:rPr>
      <w:b/>
      <w:bCs/>
      <w:sz w:val="20"/>
      <w:szCs w:val="20"/>
    </w:rPr>
  </w:style>
  <w:style w:type="paragraph" w:styleId="Caption">
    <w:name w:val="caption"/>
    <w:basedOn w:val="Normal"/>
    <w:next w:val="Normal"/>
    <w:uiPriority w:val="35"/>
    <w:unhideWhenUsed/>
    <w:qFormat/>
    <w:rsid w:val="002C4E6C"/>
    <w:pPr>
      <w:spacing w:line="240" w:lineRule="auto"/>
    </w:pPr>
    <w:rPr>
      <w:b/>
      <w:bCs/>
      <w:smallCaps/>
      <w:color w:val="373545" w:themeColor="text2"/>
    </w:rPr>
  </w:style>
  <w:style w:type="paragraph" w:styleId="IntenseQuote">
    <w:name w:val="Intense Quote"/>
    <w:basedOn w:val="Normal"/>
    <w:next w:val="Normal"/>
    <w:link w:val="IntenseQuoteChar"/>
    <w:uiPriority w:val="30"/>
    <w:qFormat/>
    <w:rsid w:val="002C4E6C"/>
    <w:pPr>
      <w:spacing w:before="100" w:beforeAutospacing="1" w:after="240" w:line="240" w:lineRule="auto"/>
      <w:ind w:left="720"/>
      <w:jc w:val="center"/>
    </w:pPr>
    <w:rPr>
      <w:rFonts w:asciiTheme="majorHAnsi" w:eastAsiaTheme="majorEastAsia" w:hAnsiTheme="majorHAnsi" w:cstheme="majorBidi"/>
      <w:color w:val="373545" w:themeColor="text2"/>
      <w:spacing w:val="-6"/>
      <w:sz w:val="32"/>
      <w:szCs w:val="32"/>
    </w:rPr>
  </w:style>
  <w:style w:type="character" w:customStyle="1" w:styleId="IntenseQuoteChar">
    <w:name w:val="Intense Quote Char"/>
    <w:basedOn w:val="DefaultParagraphFont"/>
    <w:link w:val="IntenseQuote"/>
    <w:uiPriority w:val="30"/>
    <w:rsid w:val="002C4E6C"/>
    <w:rPr>
      <w:rFonts w:asciiTheme="majorHAnsi" w:eastAsiaTheme="majorEastAsia" w:hAnsiTheme="majorHAnsi" w:cstheme="majorBidi"/>
      <w:color w:val="373545" w:themeColor="text2"/>
      <w:spacing w:val="-6"/>
      <w:sz w:val="32"/>
      <w:szCs w:val="32"/>
    </w:rPr>
  </w:style>
  <w:style w:type="numbering" w:customStyle="1" w:styleId="NCCbulletpoints">
    <w:name w:val="NCC bullet points"/>
    <w:uiPriority w:val="99"/>
    <w:rsid w:val="00C37CC4"/>
    <w:pPr>
      <w:numPr>
        <w:numId w:val="1"/>
      </w:numPr>
    </w:pPr>
  </w:style>
  <w:style w:type="paragraph" w:customStyle="1" w:styleId="NCCdocumenttitle">
    <w:name w:val="NCC document title"/>
    <w:basedOn w:val="Normal"/>
    <w:next w:val="Normal"/>
    <w:qFormat/>
    <w:rsid w:val="00073225"/>
    <w:pPr>
      <w:framePr w:hSpace="181" w:wrap="around" w:vAnchor="text" w:hAnchor="margin" w:y="-895"/>
      <w:spacing w:before="240" w:after="240"/>
    </w:pPr>
    <w:rPr>
      <w:rFonts w:eastAsiaTheme="majorEastAsia" w:cstheme="majorBidi"/>
      <w:b/>
      <w:color w:val="FFFFFF" w:themeColor="background1"/>
      <w:sz w:val="90"/>
      <w:szCs w:val="36"/>
    </w:rPr>
  </w:style>
  <w:style w:type="paragraph" w:customStyle="1" w:styleId="NCCdocumentsubtitle">
    <w:name w:val="NCC document subtitle"/>
    <w:basedOn w:val="Normal"/>
    <w:next w:val="Normal"/>
    <w:qFormat/>
    <w:rsid w:val="00073225"/>
    <w:pPr>
      <w:framePr w:hSpace="181" w:wrap="around" w:vAnchor="text" w:hAnchor="margin" w:y="-895"/>
      <w:spacing w:before="120" w:after="120"/>
    </w:pPr>
    <w:rPr>
      <w:rFonts w:eastAsiaTheme="majorEastAsia" w:cstheme="majorBidi"/>
      <w:b/>
      <w:color w:val="EDB42F"/>
      <w:sz w:val="44"/>
      <w:szCs w:val="36"/>
    </w:rPr>
  </w:style>
  <w:style w:type="character" w:styleId="PageNumber">
    <w:name w:val="page number"/>
    <w:basedOn w:val="DefaultParagraphFont"/>
    <w:uiPriority w:val="99"/>
    <w:semiHidden/>
    <w:rsid w:val="00B73865"/>
  </w:style>
  <w:style w:type="paragraph" w:styleId="TOC2">
    <w:name w:val="toc 2"/>
    <w:basedOn w:val="Heading2"/>
    <w:next w:val="Normal"/>
    <w:autoRedefine/>
    <w:uiPriority w:val="39"/>
    <w:unhideWhenUsed/>
    <w:rsid w:val="00FA3986"/>
    <w:pPr>
      <w:spacing w:after="100"/>
      <w:ind w:left="220"/>
    </w:pPr>
    <w:rPr>
      <w:color w:val="262626" w:themeColor="text1" w:themeTint="D9"/>
      <w:sz w:val="24"/>
    </w:rPr>
  </w:style>
  <w:style w:type="paragraph" w:styleId="TOC3">
    <w:name w:val="toc 3"/>
    <w:basedOn w:val="Normal"/>
    <w:next w:val="Normal"/>
    <w:autoRedefine/>
    <w:uiPriority w:val="39"/>
    <w:unhideWhenUsed/>
    <w:rsid w:val="00FA3986"/>
    <w:pPr>
      <w:spacing w:after="100"/>
      <w:ind w:left="440"/>
    </w:pPr>
    <w:rPr>
      <w:color w:val="404040" w:themeColor="text1" w:themeTint="BF"/>
    </w:rPr>
  </w:style>
  <w:style w:type="table" w:styleId="GridTable4-Accent1">
    <w:name w:val="Grid Table 4 Accent 1"/>
    <w:basedOn w:val="TableNormal"/>
    <w:uiPriority w:val="49"/>
    <w:rsid w:val="00B96614"/>
    <w:pPr>
      <w:spacing w:after="0" w:line="240" w:lineRule="auto"/>
    </w:pPr>
    <w:tblPr>
      <w:tblStyleRowBandSize w:val="1"/>
      <w:tblStyleColBandSize w:val="1"/>
      <w:tblBorders>
        <w:top w:val="single" w:sz="4" w:space="0" w:color="45A6CD" w:themeColor="accent1" w:themeTint="99"/>
        <w:left w:val="single" w:sz="4" w:space="0" w:color="45A6CD" w:themeColor="accent1" w:themeTint="99"/>
        <w:bottom w:val="single" w:sz="4" w:space="0" w:color="45A6CD" w:themeColor="accent1" w:themeTint="99"/>
        <w:right w:val="single" w:sz="4" w:space="0" w:color="45A6CD" w:themeColor="accent1" w:themeTint="99"/>
        <w:insideH w:val="single" w:sz="4" w:space="0" w:color="45A6CD" w:themeColor="accent1" w:themeTint="99"/>
        <w:insideV w:val="single" w:sz="4" w:space="0" w:color="45A6CD" w:themeColor="accent1" w:themeTint="99"/>
      </w:tblBorders>
    </w:tblPr>
    <w:tblStylePr w:type="firstRow">
      <w:rPr>
        <w:b/>
        <w:bCs/>
        <w:color w:val="FFFFFF" w:themeColor="background1"/>
      </w:rPr>
      <w:tblPr/>
      <w:tcPr>
        <w:tcBorders>
          <w:top w:val="single" w:sz="4" w:space="0" w:color="194A5D" w:themeColor="accent1"/>
          <w:left w:val="single" w:sz="4" w:space="0" w:color="194A5D" w:themeColor="accent1"/>
          <w:bottom w:val="single" w:sz="4" w:space="0" w:color="194A5D" w:themeColor="accent1"/>
          <w:right w:val="single" w:sz="4" w:space="0" w:color="194A5D" w:themeColor="accent1"/>
          <w:insideH w:val="nil"/>
          <w:insideV w:val="nil"/>
        </w:tcBorders>
        <w:shd w:val="clear" w:color="auto" w:fill="194A5D" w:themeFill="accent1"/>
      </w:tcPr>
    </w:tblStylePr>
    <w:tblStylePr w:type="lastRow">
      <w:rPr>
        <w:b/>
        <w:bCs/>
      </w:rPr>
      <w:tblPr/>
      <w:tcPr>
        <w:tcBorders>
          <w:top w:val="double" w:sz="4" w:space="0" w:color="194A5D" w:themeColor="accent1"/>
        </w:tcBorders>
      </w:tcPr>
    </w:tblStylePr>
    <w:tblStylePr w:type="firstCol">
      <w:rPr>
        <w:b/>
        <w:bCs/>
      </w:rPr>
    </w:tblStylePr>
    <w:tblStylePr w:type="lastCol">
      <w:rPr>
        <w:b/>
        <w:bCs/>
      </w:rPr>
    </w:tblStylePr>
    <w:tblStylePr w:type="band1Vert">
      <w:tblPr/>
      <w:tcPr>
        <w:shd w:val="clear" w:color="auto" w:fill="C1E1EE" w:themeFill="accent1" w:themeFillTint="33"/>
      </w:tcPr>
    </w:tblStylePr>
    <w:tblStylePr w:type="band1Horz">
      <w:tblPr/>
      <w:tcPr>
        <w:shd w:val="clear" w:color="auto" w:fill="C1E1EE" w:themeFill="accent1" w:themeFillTint="33"/>
      </w:tcPr>
    </w:tblStylePr>
  </w:style>
  <w:style w:type="paragraph" w:customStyle="1" w:styleId="Style1">
    <w:name w:val="Style1"/>
    <w:basedOn w:val="Heading1"/>
    <w:link w:val="Style1Char"/>
    <w:qFormat/>
    <w:rsid w:val="00111EA0"/>
  </w:style>
  <w:style w:type="character" w:customStyle="1" w:styleId="Style1Char">
    <w:name w:val="Style1 Char"/>
    <w:basedOn w:val="Heading1Char"/>
    <w:link w:val="Style1"/>
    <w:rsid w:val="00111EA0"/>
    <w:rPr>
      <w:rFonts w:ascii="Arial" w:eastAsiaTheme="majorEastAsia" w:hAnsi="Arial" w:cstheme="majorBidi"/>
      <w:b/>
      <w:color w:val="009AA4"/>
      <w:sz w:val="40"/>
      <w:szCs w:val="36"/>
    </w:rPr>
  </w:style>
  <w:style w:type="paragraph" w:styleId="NoSpacing">
    <w:name w:val="No Spacing"/>
    <w:uiPriority w:val="1"/>
    <w:qFormat/>
    <w:rsid w:val="00111EA0"/>
    <w:pPr>
      <w:spacing w:after="0" w:line="240" w:lineRule="auto"/>
    </w:pPr>
    <w:rPr>
      <w:rFonts w:ascii="Arial" w:hAnsi="Arial"/>
      <w:sz w:val="24"/>
    </w:rPr>
  </w:style>
  <w:style w:type="paragraph" w:customStyle="1" w:styleId="Style2">
    <w:name w:val="Style2"/>
    <w:basedOn w:val="Normal"/>
    <w:link w:val="Style2Char"/>
    <w:qFormat/>
    <w:rsid w:val="00111EA0"/>
  </w:style>
  <w:style w:type="character" w:customStyle="1" w:styleId="Style2Char">
    <w:name w:val="Style2 Char"/>
    <w:basedOn w:val="DefaultParagraphFont"/>
    <w:link w:val="Style2"/>
    <w:rsid w:val="00111EA0"/>
    <w:rPr>
      <w:rFonts w:ascii="Arial" w:hAnsi="Arial"/>
      <w:sz w:val="24"/>
    </w:rPr>
  </w:style>
  <w:style w:type="character" w:styleId="UnresolvedMention">
    <w:name w:val="Unresolved Mention"/>
    <w:basedOn w:val="DefaultParagraphFont"/>
    <w:uiPriority w:val="99"/>
    <w:semiHidden/>
    <w:unhideWhenUsed/>
    <w:rsid w:val="007059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7893">
      <w:bodyDiv w:val="1"/>
      <w:marLeft w:val="0"/>
      <w:marRight w:val="0"/>
      <w:marTop w:val="0"/>
      <w:marBottom w:val="0"/>
      <w:divBdr>
        <w:top w:val="none" w:sz="0" w:space="0" w:color="auto"/>
        <w:left w:val="none" w:sz="0" w:space="0" w:color="auto"/>
        <w:bottom w:val="none" w:sz="0" w:space="0" w:color="auto"/>
        <w:right w:val="none" w:sz="0" w:space="0" w:color="auto"/>
      </w:divBdr>
    </w:div>
    <w:div w:id="185363040">
      <w:bodyDiv w:val="1"/>
      <w:marLeft w:val="0"/>
      <w:marRight w:val="0"/>
      <w:marTop w:val="0"/>
      <w:marBottom w:val="0"/>
      <w:divBdr>
        <w:top w:val="none" w:sz="0" w:space="0" w:color="auto"/>
        <w:left w:val="none" w:sz="0" w:space="0" w:color="auto"/>
        <w:bottom w:val="none" w:sz="0" w:space="0" w:color="auto"/>
        <w:right w:val="none" w:sz="0" w:space="0" w:color="auto"/>
      </w:divBdr>
    </w:div>
    <w:div w:id="607398287">
      <w:bodyDiv w:val="1"/>
      <w:marLeft w:val="0"/>
      <w:marRight w:val="0"/>
      <w:marTop w:val="0"/>
      <w:marBottom w:val="0"/>
      <w:divBdr>
        <w:top w:val="none" w:sz="0" w:space="0" w:color="auto"/>
        <w:left w:val="none" w:sz="0" w:space="0" w:color="auto"/>
        <w:bottom w:val="none" w:sz="0" w:space="0" w:color="auto"/>
        <w:right w:val="none" w:sz="0" w:space="0" w:color="auto"/>
      </w:divBdr>
    </w:div>
    <w:div w:id="825127257">
      <w:bodyDiv w:val="1"/>
      <w:marLeft w:val="0"/>
      <w:marRight w:val="0"/>
      <w:marTop w:val="0"/>
      <w:marBottom w:val="0"/>
      <w:divBdr>
        <w:top w:val="none" w:sz="0" w:space="0" w:color="auto"/>
        <w:left w:val="none" w:sz="0" w:space="0" w:color="auto"/>
        <w:bottom w:val="none" w:sz="0" w:space="0" w:color="auto"/>
        <w:right w:val="none" w:sz="0" w:space="0" w:color="auto"/>
      </w:divBdr>
    </w:div>
    <w:div w:id="939262348">
      <w:bodyDiv w:val="1"/>
      <w:marLeft w:val="0"/>
      <w:marRight w:val="0"/>
      <w:marTop w:val="0"/>
      <w:marBottom w:val="0"/>
      <w:divBdr>
        <w:top w:val="none" w:sz="0" w:space="0" w:color="auto"/>
        <w:left w:val="none" w:sz="0" w:space="0" w:color="auto"/>
        <w:bottom w:val="none" w:sz="0" w:space="0" w:color="auto"/>
        <w:right w:val="none" w:sz="0" w:space="0" w:color="auto"/>
      </w:divBdr>
    </w:div>
    <w:div w:id="1305770889">
      <w:bodyDiv w:val="1"/>
      <w:marLeft w:val="0"/>
      <w:marRight w:val="0"/>
      <w:marTop w:val="0"/>
      <w:marBottom w:val="0"/>
      <w:divBdr>
        <w:top w:val="none" w:sz="0" w:space="0" w:color="auto"/>
        <w:left w:val="none" w:sz="0" w:space="0" w:color="auto"/>
        <w:bottom w:val="none" w:sz="0" w:space="0" w:color="auto"/>
        <w:right w:val="none" w:sz="0" w:space="0" w:color="auto"/>
      </w:divBdr>
    </w:div>
    <w:div w:id="1332610095">
      <w:bodyDiv w:val="1"/>
      <w:marLeft w:val="0"/>
      <w:marRight w:val="0"/>
      <w:marTop w:val="0"/>
      <w:marBottom w:val="0"/>
      <w:divBdr>
        <w:top w:val="none" w:sz="0" w:space="0" w:color="auto"/>
        <w:left w:val="none" w:sz="0" w:space="0" w:color="auto"/>
        <w:bottom w:val="none" w:sz="0" w:space="0" w:color="auto"/>
        <w:right w:val="none" w:sz="0" w:space="0" w:color="auto"/>
      </w:divBdr>
    </w:div>
    <w:div w:id="1376466810">
      <w:bodyDiv w:val="1"/>
      <w:marLeft w:val="0"/>
      <w:marRight w:val="0"/>
      <w:marTop w:val="0"/>
      <w:marBottom w:val="0"/>
      <w:divBdr>
        <w:top w:val="none" w:sz="0" w:space="0" w:color="auto"/>
        <w:left w:val="none" w:sz="0" w:space="0" w:color="auto"/>
        <w:bottom w:val="none" w:sz="0" w:space="0" w:color="auto"/>
        <w:right w:val="none" w:sz="0" w:space="0" w:color="auto"/>
      </w:divBdr>
    </w:div>
    <w:div w:id="1385909869">
      <w:bodyDiv w:val="1"/>
      <w:marLeft w:val="0"/>
      <w:marRight w:val="0"/>
      <w:marTop w:val="0"/>
      <w:marBottom w:val="0"/>
      <w:divBdr>
        <w:top w:val="none" w:sz="0" w:space="0" w:color="auto"/>
        <w:left w:val="none" w:sz="0" w:space="0" w:color="auto"/>
        <w:bottom w:val="none" w:sz="0" w:space="0" w:color="auto"/>
        <w:right w:val="none" w:sz="0" w:space="0" w:color="auto"/>
      </w:divBdr>
    </w:div>
    <w:div w:id="1408380727">
      <w:bodyDiv w:val="1"/>
      <w:marLeft w:val="0"/>
      <w:marRight w:val="0"/>
      <w:marTop w:val="0"/>
      <w:marBottom w:val="0"/>
      <w:divBdr>
        <w:top w:val="none" w:sz="0" w:space="0" w:color="auto"/>
        <w:left w:val="none" w:sz="0" w:space="0" w:color="auto"/>
        <w:bottom w:val="none" w:sz="0" w:space="0" w:color="auto"/>
        <w:right w:val="none" w:sz="0" w:space="0" w:color="auto"/>
      </w:divBdr>
    </w:div>
    <w:div w:id="1685283092">
      <w:bodyDiv w:val="1"/>
      <w:marLeft w:val="0"/>
      <w:marRight w:val="0"/>
      <w:marTop w:val="0"/>
      <w:marBottom w:val="0"/>
      <w:divBdr>
        <w:top w:val="none" w:sz="0" w:space="0" w:color="auto"/>
        <w:left w:val="none" w:sz="0" w:space="0" w:color="auto"/>
        <w:bottom w:val="none" w:sz="0" w:space="0" w:color="auto"/>
        <w:right w:val="none" w:sz="0" w:space="0" w:color="auto"/>
      </w:divBdr>
    </w:div>
    <w:div w:id="202042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norwichcc.sharepoint.com/sites/citynet/Corporate%20Templates/Policy%20template.dotx?OR=81dd2b71-fb82-4b33-ac71-fed46bf0f87a&amp;CID=6835d2a1-b0a3-e000-5b11-ff0668acbe60&amp;CT=1761224571646" TargetMode="External"/></Relationships>
</file>

<file path=word/theme/theme1.xml><?xml version="1.0" encoding="utf-8"?>
<a:theme xmlns:a="http://schemas.openxmlformats.org/drawingml/2006/main" name="NCC theme">
  <a:themeElements>
    <a:clrScheme name="Custom 2">
      <a:dk1>
        <a:sysClr val="windowText" lastClr="000000"/>
      </a:dk1>
      <a:lt1>
        <a:sysClr val="window" lastClr="FFFFFF"/>
      </a:lt1>
      <a:dk2>
        <a:srgbClr val="373545"/>
      </a:dk2>
      <a:lt2>
        <a:srgbClr val="CEDBE6"/>
      </a:lt2>
      <a:accent1>
        <a:srgbClr val="194A5D"/>
      </a:accent1>
      <a:accent2>
        <a:srgbClr val="266F8B"/>
      </a:accent2>
      <a:accent3>
        <a:srgbClr val="7FC1DB"/>
      </a:accent3>
      <a:accent4>
        <a:srgbClr val="A9D5E7"/>
      </a:accent4>
      <a:accent5>
        <a:srgbClr val="D4EAF3"/>
      </a:accent5>
      <a:accent6>
        <a:srgbClr val="2683C6"/>
      </a:accent6>
      <a:hlink>
        <a:srgbClr val="774D0F"/>
      </a:hlink>
      <a:folHlink>
        <a:srgbClr val="E7AA50"/>
      </a:folHlink>
    </a:clrScheme>
    <a:fontScheme name="Custom 1">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ileType xmlns="4632dd81-1c5a-4d0b-b583-699f8c89a68b">Word</File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F5AD468CFC3945B27B5143CA3C05E2" ma:contentTypeVersion="4" ma:contentTypeDescription="Create a new document." ma:contentTypeScope="" ma:versionID="95aa3399dd4d22ae4388e639d7234035">
  <xsd:schema xmlns:xsd="http://www.w3.org/2001/XMLSchema" xmlns:xs="http://www.w3.org/2001/XMLSchema" xmlns:p="http://schemas.microsoft.com/office/2006/metadata/properties" xmlns:ns2="4632dd81-1c5a-4d0b-b583-699f8c89a68b" targetNamespace="http://schemas.microsoft.com/office/2006/metadata/properties" ma:root="true" ma:fieldsID="1519e471ae550ca7d78f2140375b281e" ns2:_="">
    <xsd:import namespace="4632dd81-1c5a-4d0b-b583-699f8c89a68b"/>
    <xsd:element name="properties">
      <xsd:complexType>
        <xsd:sequence>
          <xsd:element name="documentManagement">
            <xsd:complexType>
              <xsd:all>
                <xsd:element ref="ns2:File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2dd81-1c5a-4d0b-b583-699f8c89a68b" elementFormDefault="qualified">
    <xsd:import namespace="http://schemas.microsoft.com/office/2006/documentManagement/types"/>
    <xsd:import namespace="http://schemas.microsoft.com/office/infopath/2007/PartnerControls"/>
    <xsd:element name="FileType" ma:index="8" nillable="true" ma:displayName="Template" ma:format="Dropdown" ma:internalName="FileType">
      <xsd:simpleType>
        <xsd:restriction base="dms:Choice">
          <xsd:enumeration value="Word"/>
          <xsd:enumeration value="PowerPoint"/>
          <xsd:enumeration value="Excel"/>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26543-4F85-4D8A-AADE-F4EBC34BC60D}">
  <ds:schemaRefs>
    <ds:schemaRef ds:uri="http://purl.org/dc/elements/1.1/"/>
    <ds:schemaRef ds:uri="http://schemas.microsoft.com/office/2006/metadata/properties"/>
    <ds:schemaRef ds:uri="4632dd81-1c5a-4d0b-b583-699f8c89a68b"/>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12D01FE6-3A92-4424-B799-A0C4B7DE8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2dd81-1c5a-4d0b-b583-699f8c89a6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779B9B-0570-4DC4-ADBB-5C13EFEC0079}">
  <ds:schemaRefs>
    <ds:schemaRef ds:uri="http://schemas.microsoft.com/sharepoint/v3/contenttype/forms"/>
  </ds:schemaRefs>
</ds:datastoreItem>
</file>

<file path=customXml/itemProps4.xml><?xml version="1.0" encoding="utf-8"?>
<ds:datastoreItem xmlns:ds="http://schemas.openxmlformats.org/officeDocument/2006/customXml" ds:itemID="{AE7E88A8-DD13-4706-A6FB-80D663D1BEF9}">
  <ds:schemaRefs>
    <ds:schemaRef ds:uri="http://schemas.openxmlformats.org/officeDocument/2006/bibliography"/>
  </ds:schemaRefs>
</ds:datastoreItem>
</file>

<file path=docMetadata/LabelInfo.xml><?xml version="1.0" encoding="utf-8"?>
<clbl:labelList xmlns:clbl="http://schemas.microsoft.com/office/2020/mipLabelMetadata">
  <clbl:label id="{fa748f34-a4ac-43a3-a2a4-88ed60b79e92}" enabled="0" method="" siteId="{fa748f34-a4ac-43a3-a2a4-88ed60b79e92}" removed="1"/>
</clbl:labelList>
</file>

<file path=docProps/app.xml><?xml version="1.0" encoding="utf-8"?>
<Properties xmlns="http://schemas.openxmlformats.org/officeDocument/2006/extended-properties" xmlns:vt="http://schemas.openxmlformats.org/officeDocument/2006/docPropsVTypes">
  <Template>Policy%20template.dotx?OR=81dd2b71-fb82-4b33-ac71-fed46bf0f87a&amp;CID=6835d2a1-b0a3-e000-5b11-ff0668acbe60&amp;CT=1761224571646</Template>
  <TotalTime>1</TotalTime>
  <Pages>4</Pages>
  <Words>820</Words>
  <Characters>4674</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Policy title</vt:lpstr>
    </vt:vector>
  </TitlesOfParts>
  <Company>Norwich City Council</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title</dc:title>
  <dc:subject>Document subtitle</dc:subject>
  <dc:creator>Nagle, Amy</dc:creator>
  <cp:keywords/>
  <dc:description/>
  <cp:lastModifiedBy>Nagle, Amy</cp:lastModifiedBy>
  <cp:revision>2</cp:revision>
  <dcterms:created xsi:type="dcterms:W3CDTF">2025-11-07T10:20:00Z</dcterms:created>
  <dcterms:modified xsi:type="dcterms:W3CDTF">2025-11-07T10:20:00Z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0x01010038F5AD468CFC3945B27B5143CA3C05E2</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700</vt:r8>
  </property>
</Properties>
</file>